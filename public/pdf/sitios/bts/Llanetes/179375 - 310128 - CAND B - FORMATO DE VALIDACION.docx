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DF71B" w14:textId="77777777" w:rsidR="00984959" w:rsidRPr="00C269BE" w:rsidRDefault="00984959" w:rsidP="00286BCD">
      <w:pPr>
        <w:jc w:val="center"/>
        <w:rPr>
          <w:lang w:val="es-MX"/>
        </w:rPr>
      </w:pPr>
    </w:p>
    <w:p w14:paraId="2ECD84DA" w14:textId="77777777" w:rsidR="00984959" w:rsidRPr="00C269BE" w:rsidRDefault="00984959" w:rsidP="00286BCD">
      <w:pPr>
        <w:jc w:val="center"/>
        <w:rPr>
          <w:lang w:val="es-MX"/>
        </w:rPr>
      </w:pPr>
    </w:p>
    <w:p w14:paraId="1D6E61F5" w14:textId="77777777" w:rsidR="00984959" w:rsidRPr="00C269BE" w:rsidRDefault="00984959" w:rsidP="00286BCD">
      <w:pPr>
        <w:jc w:val="center"/>
        <w:rPr>
          <w:lang w:val="es-MX"/>
        </w:rPr>
      </w:pPr>
    </w:p>
    <w:p w14:paraId="2EB0C7C6" w14:textId="77777777" w:rsidR="00984959" w:rsidRPr="00C269BE" w:rsidRDefault="00984959" w:rsidP="00286BCD">
      <w:pPr>
        <w:jc w:val="center"/>
        <w:rPr>
          <w:lang w:val="es-MX"/>
        </w:rPr>
      </w:pPr>
    </w:p>
    <w:p w14:paraId="4EECD39E" w14:textId="77777777" w:rsidR="00984959" w:rsidRPr="00C269BE" w:rsidRDefault="00984959" w:rsidP="00286BCD">
      <w:pPr>
        <w:jc w:val="center"/>
        <w:rPr>
          <w:lang w:val="es-MX"/>
        </w:rPr>
      </w:pPr>
    </w:p>
    <w:p w14:paraId="6E7F2252" w14:textId="77777777" w:rsidR="00984959" w:rsidRPr="00C269BE" w:rsidRDefault="00984959" w:rsidP="00286BCD">
      <w:pPr>
        <w:jc w:val="center"/>
        <w:rPr>
          <w:lang w:val="es-MX"/>
        </w:rPr>
      </w:pPr>
    </w:p>
    <w:p w14:paraId="1E54A066" w14:textId="77777777" w:rsidR="00984959" w:rsidRPr="00C269BE" w:rsidRDefault="00984959" w:rsidP="00286BCD">
      <w:pPr>
        <w:jc w:val="center"/>
        <w:rPr>
          <w:lang w:val="es-MX"/>
        </w:rPr>
      </w:pPr>
    </w:p>
    <w:p w14:paraId="2F9A1F3B" w14:textId="77777777" w:rsidR="00920AB3" w:rsidRPr="00C269BE" w:rsidRDefault="00984959" w:rsidP="00286BCD">
      <w:pPr>
        <w:jc w:val="center"/>
        <w:rPr>
          <w:lang w:val="es-MX"/>
        </w:rPr>
      </w:pPr>
      <w:r w:rsidRPr="00C269BE">
        <w:rPr>
          <w:noProof/>
          <w:lang w:val="es-MX" w:eastAsia="es-MX"/>
        </w:rPr>
        <w:drawing>
          <wp:inline distT="0" distB="0" distL="0" distR="0" wp14:anchorId="688A2E7B" wp14:editId="18260CD6">
            <wp:extent cx="2664000" cy="1167574"/>
            <wp:effectExtent l="0" t="0" r="317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6" t="18906" r="8724" b="31217"/>
                    <a:stretch/>
                  </pic:blipFill>
                  <pic:spPr>
                    <a:xfrm>
                      <a:off x="0" y="0"/>
                      <a:ext cx="2664000" cy="116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DA6C" w14:textId="77777777" w:rsidR="00984959" w:rsidRPr="00C269BE" w:rsidRDefault="00984959" w:rsidP="00286BCD">
      <w:pPr>
        <w:jc w:val="center"/>
        <w:rPr>
          <w:lang w:val="es-MX"/>
        </w:rPr>
      </w:pPr>
    </w:p>
    <w:p w14:paraId="70443FB7" w14:textId="77777777" w:rsidR="00984959" w:rsidRPr="00C269BE" w:rsidRDefault="00984959" w:rsidP="00286BCD">
      <w:pPr>
        <w:jc w:val="center"/>
        <w:rPr>
          <w:lang w:val="es-MX"/>
        </w:rPr>
      </w:pPr>
    </w:p>
    <w:p w14:paraId="054D518F" w14:textId="77777777" w:rsidR="00286BCD" w:rsidRPr="00C269BE" w:rsidRDefault="00286BCD" w:rsidP="00286BCD">
      <w:pPr>
        <w:jc w:val="center"/>
        <w:rPr>
          <w:lang w:val="es-MX"/>
        </w:rPr>
      </w:pPr>
    </w:p>
    <w:p w14:paraId="023E9B04" w14:textId="6B3F520B" w:rsidR="00286BCD" w:rsidRDefault="00286BCD" w:rsidP="00286BCD">
      <w:pPr>
        <w:jc w:val="center"/>
        <w:rPr>
          <w:lang w:val="es-MX"/>
        </w:rPr>
      </w:pPr>
    </w:p>
    <w:p w14:paraId="773B66E7" w14:textId="77777777" w:rsidR="005E7507" w:rsidRPr="00C269BE" w:rsidRDefault="005E7507" w:rsidP="00286BCD">
      <w:pPr>
        <w:jc w:val="center"/>
        <w:rPr>
          <w:lang w:val="es-MX"/>
        </w:rPr>
      </w:pPr>
    </w:p>
    <w:p w14:paraId="36CDA78B" w14:textId="77777777" w:rsidR="00286BCD" w:rsidRPr="00C269BE" w:rsidRDefault="00286BCD" w:rsidP="00286BCD">
      <w:pPr>
        <w:jc w:val="center"/>
        <w:rPr>
          <w:lang w:val="es-MX"/>
        </w:rPr>
      </w:pPr>
    </w:p>
    <w:p w14:paraId="0AA15718" w14:textId="77777777" w:rsidR="00984959" w:rsidRPr="00C269BE" w:rsidRDefault="00984959" w:rsidP="00286BCD">
      <w:pPr>
        <w:jc w:val="center"/>
        <w:rPr>
          <w:lang w:val="es-MX"/>
        </w:rPr>
      </w:pPr>
    </w:p>
    <w:p w14:paraId="6A96E4CB" w14:textId="77777777" w:rsidR="00792E97" w:rsidRPr="00C269BE" w:rsidRDefault="00C77AA0" w:rsidP="00286BCD">
      <w:pPr>
        <w:jc w:val="center"/>
        <w:rPr>
          <w:b/>
          <w:color w:val="C00000" w:themeColor="text2"/>
          <w:sz w:val="40"/>
          <w:szCs w:val="40"/>
          <w:lang w:val="es-MX"/>
        </w:rPr>
      </w:pPr>
      <w:r w:rsidRPr="00C269BE">
        <w:rPr>
          <w:b/>
          <w:color w:val="C00000"/>
          <w:sz w:val="40"/>
          <w:szCs w:val="40"/>
          <w:lang w:val="es-MX"/>
        </w:rPr>
        <w:t>Validación Candidato BTS</w:t>
      </w:r>
    </w:p>
    <w:p w14:paraId="39D43EFA" w14:textId="77777777" w:rsidR="00984959" w:rsidRPr="00C269BE" w:rsidRDefault="00984959" w:rsidP="00286BCD">
      <w:pPr>
        <w:jc w:val="center"/>
        <w:rPr>
          <w:lang w:val="es-MX"/>
        </w:rPr>
      </w:pPr>
    </w:p>
    <w:p w14:paraId="1E80C0A2" w14:textId="77777777" w:rsidR="00C77AA0" w:rsidRPr="00C269BE" w:rsidRDefault="00C77AA0" w:rsidP="00286BCD">
      <w:pPr>
        <w:jc w:val="center"/>
        <w:rPr>
          <w:color w:val="C00000" w:themeColor="text2"/>
          <w:sz w:val="36"/>
          <w:szCs w:val="36"/>
          <w:lang w:val="es-MX"/>
        </w:rPr>
      </w:pPr>
    </w:p>
    <w:p w14:paraId="0891B2F6" w14:textId="5F02B48D" w:rsidR="008E3F40" w:rsidRPr="003D7B70" w:rsidRDefault="00C77AA0" w:rsidP="009602C9">
      <w:pPr>
        <w:jc w:val="center"/>
        <w:rPr>
          <w:color w:val="C00000" w:themeColor="text2"/>
          <w:sz w:val="36"/>
          <w:szCs w:val="36"/>
          <w:lang w:val="es-MX"/>
        </w:rPr>
      </w:pPr>
      <w:r w:rsidRPr="003D7B70">
        <w:rPr>
          <w:color w:val="C00000" w:themeColor="text2"/>
          <w:sz w:val="36"/>
          <w:szCs w:val="36"/>
          <w:lang w:val="es-MX"/>
        </w:rPr>
        <w:t xml:space="preserve">Altán ID </w:t>
      </w:r>
      <w:r w:rsidR="00AE20D7" w:rsidRPr="003D7B70">
        <w:rPr>
          <w:color w:val="C00000" w:themeColor="text2"/>
          <w:sz w:val="36"/>
          <w:szCs w:val="36"/>
          <w:lang w:val="es-MX"/>
        </w:rPr>
        <w:t>310128</w:t>
      </w:r>
    </w:p>
    <w:p w14:paraId="37B140B6" w14:textId="0F2B7C56" w:rsidR="00C77AA0" w:rsidRPr="003D7B70" w:rsidRDefault="00C77AA0" w:rsidP="00286BCD">
      <w:pPr>
        <w:jc w:val="center"/>
        <w:rPr>
          <w:color w:val="C00000" w:themeColor="text2"/>
          <w:sz w:val="36"/>
          <w:szCs w:val="36"/>
        </w:rPr>
      </w:pPr>
      <w:r w:rsidRPr="003D7B70">
        <w:rPr>
          <w:color w:val="C00000" w:themeColor="text2"/>
          <w:sz w:val="36"/>
          <w:szCs w:val="36"/>
        </w:rPr>
        <w:t xml:space="preserve">Tower ID </w:t>
      </w:r>
      <w:r w:rsidR="005F3B40" w:rsidRPr="003D7B70">
        <w:rPr>
          <w:color w:val="C00000" w:themeColor="text2"/>
          <w:sz w:val="36"/>
          <w:szCs w:val="36"/>
        </w:rPr>
        <w:t>179375</w:t>
      </w:r>
    </w:p>
    <w:p w14:paraId="45E8CAAF" w14:textId="063BF1BE" w:rsidR="008E3F40" w:rsidRPr="003D7B70" w:rsidRDefault="003509CA" w:rsidP="00286BCD">
      <w:pPr>
        <w:jc w:val="center"/>
        <w:rPr>
          <w:color w:val="C00000" w:themeColor="text2"/>
          <w:sz w:val="36"/>
          <w:szCs w:val="36"/>
        </w:rPr>
      </w:pPr>
      <w:proofErr w:type="spellStart"/>
      <w:r w:rsidRPr="003D7B70">
        <w:rPr>
          <w:color w:val="C00000" w:themeColor="text2"/>
          <w:sz w:val="36"/>
          <w:szCs w:val="36"/>
        </w:rPr>
        <w:t>Candidato</w:t>
      </w:r>
      <w:proofErr w:type="spellEnd"/>
      <w:r w:rsidRPr="003D7B70">
        <w:rPr>
          <w:color w:val="C00000" w:themeColor="text2"/>
          <w:sz w:val="36"/>
          <w:szCs w:val="36"/>
        </w:rPr>
        <w:t xml:space="preserve"> </w:t>
      </w:r>
      <w:r w:rsidR="00D63D9C" w:rsidRPr="003D7B70">
        <w:rPr>
          <w:color w:val="C00000" w:themeColor="text2"/>
          <w:sz w:val="36"/>
          <w:szCs w:val="36"/>
        </w:rPr>
        <w:t>B</w:t>
      </w:r>
    </w:p>
    <w:p w14:paraId="260C594A" w14:textId="36199FC8" w:rsidR="00920AB3" w:rsidRPr="00E42CD0" w:rsidRDefault="008E3F40" w:rsidP="00286BCD">
      <w:pPr>
        <w:jc w:val="center"/>
        <w:rPr>
          <w:color w:val="808080" w:themeColor="background1" w:themeShade="80"/>
          <w:sz w:val="28"/>
          <w:szCs w:val="28"/>
        </w:rPr>
      </w:pPr>
      <w:r w:rsidRPr="003D7B70">
        <w:rPr>
          <w:color w:val="C00000" w:themeColor="text2"/>
          <w:sz w:val="36"/>
          <w:szCs w:val="36"/>
        </w:rPr>
        <w:t>Region</w:t>
      </w:r>
      <w:r w:rsidR="00C77AA0" w:rsidRPr="003D7B70">
        <w:rPr>
          <w:color w:val="C00000" w:themeColor="text2"/>
          <w:sz w:val="36"/>
          <w:szCs w:val="36"/>
        </w:rPr>
        <w:t xml:space="preserve"> </w:t>
      </w:r>
      <w:r w:rsidR="002E4863" w:rsidRPr="003D7B70">
        <w:rPr>
          <w:color w:val="C00000" w:themeColor="text2"/>
          <w:sz w:val="36"/>
          <w:szCs w:val="36"/>
        </w:rPr>
        <w:t>6</w:t>
      </w:r>
    </w:p>
    <w:p w14:paraId="42CA3730" w14:textId="77777777" w:rsidR="00792E97" w:rsidRPr="00E42CD0" w:rsidRDefault="00792E97" w:rsidP="00286BCD">
      <w:pPr>
        <w:jc w:val="center"/>
        <w:rPr>
          <w:color w:val="808080" w:themeColor="background1" w:themeShade="80"/>
          <w:sz w:val="28"/>
          <w:szCs w:val="28"/>
        </w:rPr>
      </w:pPr>
    </w:p>
    <w:p w14:paraId="62B3F4F7" w14:textId="77777777" w:rsidR="00984959" w:rsidRPr="00E42CD0" w:rsidRDefault="00984959" w:rsidP="00984959">
      <w:r w:rsidRPr="00E42CD0">
        <w:br w:type="page"/>
      </w:r>
    </w:p>
    <w:p w14:paraId="2CC9A157" w14:textId="77777777" w:rsidR="001E4F0D" w:rsidRPr="00C269BE" w:rsidRDefault="001E4F0D" w:rsidP="001E4F0D">
      <w:pPr>
        <w:pStyle w:val="Ttulo1"/>
        <w:rPr>
          <w:lang w:val="es-MX"/>
        </w:rPr>
      </w:pPr>
      <w:bookmarkStart w:id="0" w:name="_Toc496871535"/>
      <w:bookmarkStart w:id="1" w:name="_Toc511567043"/>
      <w:r w:rsidRPr="00C269BE">
        <w:rPr>
          <w:lang w:val="es-MX"/>
        </w:rPr>
        <w:lastRenderedPageBreak/>
        <w:t>Revisión del documento</w:t>
      </w:r>
      <w:bookmarkEnd w:id="0"/>
      <w:bookmarkEnd w:id="1"/>
      <w:r w:rsidRPr="00C269BE">
        <w:rPr>
          <w:lang w:val="es-MX"/>
        </w:rPr>
        <w:t xml:space="preserve"> 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8"/>
        <w:gridCol w:w="4394"/>
      </w:tblGrid>
      <w:tr w:rsidR="001E4F0D" w:rsidRPr="00C269BE" w14:paraId="47FF90FE" w14:textId="77777777" w:rsidTr="007505DC">
        <w:trPr>
          <w:trHeight w:val="438"/>
        </w:trPr>
        <w:tc>
          <w:tcPr>
            <w:tcW w:w="4678" w:type="dxa"/>
            <w:shd w:val="clear" w:color="auto" w:fill="auto"/>
            <w:vAlign w:val="center"/>
          </w:tcPr>
          <w:p w14:paraId="4E3F58E0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Documento</w:t>
            </w:r>
          </w:p>
          <w:p w14:paraId="6F417425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 xml:space="preserve"> </w:t>
            </w:r>
            <w:r w:rsidRPr="00C269BE">
              <w:rPr>
                <w:color w:val="auto"/>
                <w:lang w:val="es-MX"/>
              </w:rPr>
              <w:t>OPE-DIS-FR-0010-V0</w:t>
            </w:r>
            <w:r w:rsidRPr="00C269BE">
              <w:rPr>
                <w:b/>
                <w:color w:val="auto"/>
                <w:lang w:val="es-MX"/>
              </w:rPr>
              <w:t xml:space="preserve"> </w:t>
            </w:r>
            <w:r w:rsidRPr="00C269BE">
              <w:rPr>
                <w:color w:val="auto"/>
                <w:lang w:val="es-MX"/>
              </w:rPr>
              <w:t>Formato de BTS Validación de Candidato</w:t>
            </w:r>
          </w:p>
        </w:tc>
        <w:tc>
          <w:tcPr>
            <w:tcW w:w="4394" w:type="dxa"/>
            <w:vAlign w:val="center"/>
          </w:tcPr>
          <w:p w14:paraId="3D11A96D" w14:textId="77777777" w:rsidR="001E4F0D" w:rsidRPr="00C269BE" w:rsidRDefault="001E4F0D" w:rsidP="007505DC">
            <w:pPr>
              <w:pStyle w:val="TableText"/>
              <w:jc w:val="center"/>
              <w:rPr>
                <w:b/>
                <w:color w:val="auto"/>
                <w:lang w:val="es-MX"/>
              </w:rPr>
            </w:pPr>
          </w:p>
          <w:p w14:paraId="699D8958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Versión</w:t>
            </w:r>
          </w:p>
          <w:p w14:paraId="5BAAF180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 xml:space="preserve"> </w:t>
            </w:r>
            <w:r w:rsidRPr="00C269BE">
              <w:rPr>
                <w:color w:val="auto"/>
                <w:lang w:val="es-MX"/>
              </w:rPr>
              <w:t>0</w:t>
            </w:r>
          </w:p>
        </w:tc>
      </w:tr>
      <w:tr w:rsidR="001E4F0D" w:rsidRPr="00C269BE" w14:paraId="679BF1F9" w14:textId="77777777" w:rsidTr="007505DC">
        <w:trPr>
          <w:trHeight w:val="438"/>
        </w:trPr>
        <w:tc>
          <w:tcPr>
            <w:tcW w:w="4678" w:type="dxa"/>
            <w:shd w:val="clear" w:color="auto" w:fill="auto"/>
            <w:vAlign w:val="center"/>
          </w:tcPr>
          <w:p w14:paraId="326A43C8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Elaborado por</w:t>
            </w:r>
          </w:p>
          <w:p w14:paraId="31B70B86" w14:textId="04D18EF4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</w:p>
        </w:tc>
        <w:tc>
          <w:tcPr>
            <w:tcW w:w="4394" w:type="dxa"/>
            <w:shd w:val="clear" w:color="auto" w:fill="auto"/>
            <w:vAlign w:val="center"/>
          </w:tcPr>
          <w:p w14:paraId="5641F28A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Unidad</w:t>
            </w:r>
          </w:p>
          <w:p w14:paraId="3B027053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Despliegue</w:t>
            </w:r>
          </w:p>
        </w:tc>
      </w:tr>
      <w:tr w:rsidR="001E4F0D" w:rsidRPr="00C269BE" w14:paraId="4AFC07DD" w14:textId="77777777" w:rsidTr="007505DC">
        <w:trPr>
          <w:trHeight w:val="481"/>
        </w:trPr>
        <w:tc>
          <w:tcPr>
            <w:tcW w:w="4678" w:type="dxa"/>
            <w:shd w:val="clear" w:color="auto" w:fill="auto"/>
            <w:vAlign w:val="center"/>
          </w:tcPr>
          <w:p w14:paraId="649EC4C8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Revisado por</w:t>
            </w:r>
          </w:p>
        </w:tc>
        <w:tc>
          <w:tcPr>
            <w:tcW w:w="4394" w:type="dxa"/>
            <w:shd w:val="clear" w:color="auto" w:fill="auto"/>
            <w:vAlign w:val="center"/>
          </w:tcPr>
          <w:p w14:paraId="39F01901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Aprobado por</w:t>
            </w:r>
          </w:p>
        </w:tc>
      </w:tr>
      <w:tr w:rsidR="001E4F0D" w:rsidRPr="00D63D9C" w14:paraId="5C768186" w14:textId="77777777" w:rsidTr="007505DC">
        <w:trPr>
          <w:trHeight w:val="301"/>
        </w:trPr>
        <w:tc>
          <w:tcPr>
            <w:tcW w:w="4678" w:type="dxa"/>
            <w:shd w:val="clear" w:color="auto" w:fill="auto"/>
            <w:vAlign w:val="center"/>
          </w:tcPr>
          <w:p w14:paraId="41C69495" w14:textId="77777777" w:rsidR="001E4F0D" w:rsidRPr="00C269BE" w:rsidRDefault="001E4F0D" w:rsidP="001E4F0D">
            <w:pPr>
              <w:pStyle w:val="TableText"/>
              <w:numPr>
                <w:ilvl w:val="0"/>
                <w:numId w:val="8"/>
              </w:numPr>
              <w:spacing w:before="6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Hector Fernandez – Diseño</w:t>
            </w:r>
          </w:p>
        </w:tc>
        <w:tc>
          <w:tcPr>
            <w:tcW w:w="4394" w:type="dxa"/>
          </w:tcPr>
          <w:p w14:paraId="7A3EF629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 xml:space="preserve">   1. Alejandro Landín – Gerente Diseño RAN</w:t>
            </w:r>
          </w:p>
        </w:tc>
      </w:tr>
      <w:tr w:rsidR="001E4F0D" w:rsidRPr="00C269BE" w14:paraId="0BCE929D" w14:textId="77777777" w:rsidTr="007505DC">
        <w:trPr>
          <w:trHeight w:val="298"/>
        </w:trPr>
        <w:tc>
          <w:tcPr>
            <w:tcW w:w="4678" w:type="dxa"/>
            <w:shd w:val="clear" w:color="auto" w:fill="auto"/>
            <w:vAlign w:val="center"/>
          </w:tcPr>
          <w:p w14:paraId="4953CA9F" w14:textId="77777777" w:rsidR="001E4F0D" w:rsidRPr="00C269BE" w:rsidRDefault="001E4F0D" w:rsidP="001E4F0D">
            <w:pPr>
              <w:pStyle w:val="TableText"/>
              <w:numPr>
                <w:ilvl w:val="0"/>
                <w:numId w:val="8"/>
              </w:numPr>
              <w:spacing w:before="6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Luis Enrique Garcia – Diseño</w:t>
            </w:r>
          </w:p>
        </w:tc>
        <w:tc>
          <w:tcPr>
            <w:tcW w:w="4394" w:type="dxa"/>
          </w:tcPr>
          <w:p w14:paraId="2E91008B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</w:p>
        </w:tc>
      </w:tr>
      <w:tr w:rsidR="001E4F0D" w:rsidRPr="00C269BE" w14:paraId="7DFFE841" w14:textId="77777777" w:rsidTr="007505DC">
        <w:trPr>
          <w:trHeight w:val="338"/>
        </w:trPr>
        <w:tc>
          <w:tcPr>
            <w:tcW w:w="4678" w:type="dxa"/>
            <w:shd w:val="clear" w:color="auto" w:fill="auto"/>
            <w:vAlign w:val="center"/>
          </w:tcPr>
          <w:p w14:paraId="0EDB5AC5" w14:textId="77777777" w:rsidR="001E4F0D" w:rsidRPr="00C269BE" w:rsidRDefault="001E4F0D" w:rsidP="001E4F0D">
            <w:pPr>
              <w:pStyle w:val="TableText"/>
              <w:numPr>
                <w:ilvl w:val="0"/>
                <w:numId w:val="8"/>
              </w:numPr>
              <w:spacing w:before="6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Alexis Gouveia - Cumplimiento</w:t>
            </w:r>
          </w:p>
        </w:tc>
        <w:tc>
          <w:tcPr>
            <w:tcW w:w="4394" w:type="dxa"/>
          </w:tcPr>
          <w:p w14:paraId="1035E0DB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</w:p>
        </w:tc>
      </w:tr>
      <w:tr w:rsidR="001E4F0D" w:rsidRPr="00C269BE" w14:paraId="775B155D" w14:textId="77777777" w:rsidTr="007505DC">
        <w:trPr>
          <w:trHeight w:val="326"/>
        </w:trPr>
        <w:tc>
          <w:tcPr>
            <w:tcW w:w="4678" w:type="dxa"/>
            <w:shd w:val="clear" w:color="auto" w:fill="auto"/>
            <w:vAlign w:val="center"/>
          </w:tcPr>
          <w:p w14:paraId="5D7DF661" w14:textId="77777777" w:rsidR="001E4F0D" w:rsidRPr="00C269BE" w:rsidRDefault="001E4F0D" w:rsidP="001E4F0D">
            <w:pPr>
              <w:pStyle w:val="TableText"/>
              <w:numPr>
                <w:ilvl w:val="0"/>
                <w:numId w:val="8"/>
              </w:numPr>
              <w:spacing w:before="6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Gerardo Farías – Planeación</w:t>
            </w:r>
          </w:p>
        </w:tc>
        <w:tc>
          <w:tcPr>
            <w:tcW w:w="4394" w:type="dxa"/>
          </w:tcPr>
          <w:p w14:paraId="4461CF50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</w:p>
        </w:tc>
      </w:tr>
      <w:tr w:rsidR="001E4F0D" w:rsidRPr="00C269BE" w14:paraId="40B4B415" w14:textId="77777777" w:rsidTr="007505DC">
        <w:trPr>
          <w:trHeight w:val="268"/>
        </w:trPr>
        <w:tc>
          <w:tcPr>
            <w:tcW w:w="4678" w:type="dxa"/>
            <w:shd w:val="clear" w:color="auto" w:fill="auto"/>
            <w:vAlign w:val="center"/>
          </w:tcPr>
          <w:p w14:paraId="7C4F80CD" w14:textId="77777777" w:rsidR="001E4F0D" w:rsidRPr="00C269BE" w:rsidRDefault="001E4F0D" w:rsidP="001E4F0D">
            <w:pPr>
              <w:pStyle w:val="TableText"/>
              <w:spacing w:before="60"/>
              <w:ind w:left="720"/>
              <w:rPr>
                <w:color w:val="auto"/>
                <w:lang w:val="es-MX"/>
              </w:rPr>
            </w:pPr>
          </w:p>
        </w:tc>
        <w:tc>
          <w:tcPr>
            <w:tcW w:w="4394" w:type="dxa"/>
          </w:tcPr>
          <w:p w14:paraId="110D2798" w14:textId="77777777" w:rsidR="001E4F0D" w:rsidRPr="00C269BE" w:rsidRDefault="001E4F0D" w:rsidP="007505DC">
            <w:pPr>
              <w:pStyle w:val="TableText"/>
              <w:jc w:val="center"/>
              <w:rPr>
                <w:color w:val="auto"/>
                <w:lang w:val="es-MX"/>
              </w:rPr>
            </w:pPr>
          </w:p>
        </w:tc>
      </w:tr>
      <w:tr w:rsidR="001E4F0D" w:rsidRPr="00C269BE" w14:paraId="1E19AF16" w14:textId="77777777" w:rsidTr="007505DC">
        <w:trPr>
          <w:trHeight w:val="335"/>
        </w:trPr>
        <w:tc>
          <w:tcPr>
            <w:tcW w:w="4678" w:type="dxa"/>
            <w:shd w:val="clear" w:color="auto" w:fill="auto"/>
            <w:vAlign w:val="center"/>
          </w:tcPr>
          <w:p w14:paraId="6F6D5681" w14:textId="77777777" w:rsidR="001E4F0D" w:rsidRPr="00C269BE" w:rsidRDefault="001E4F0D" w:rsidP="001E4F0D">
            <w:pPr>
              <w:pStyle w:val="TableText"/>
              <w:spacing w:before="60"/>
              <w:ind w:left="720"/>
              <w:rPr>
                <w:color w:val="auto"/>
                <w:lang w:val="es-MX"/>
              </w:rPr>
            </w:pPr>
          </w:p>
        </w:tc>
        <w:tc>
          <w:tcPr>
            <w:tcW w:w="4394" w:type="dxa"/>
          </w:tcPr>
          <w:p w14:paraId="509C7AA3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</w:p>
        </w:tc>
      </w:tr>
      <w:tr w:rsidR="001E4F0D" w:rsidRPr="00C269BE" w14:paraId="046E447E" w14:textId="77777777" w:rsidTr="007505DC">
        <w:trPr>
          <w:gridAfter w:val="1"/>
          <w:wAfter w:w="4394" w:type="dxa"/>
          <w:trHeight w:val="438"/>
        </w:trPr>
        <w:tc>
          <w:tcPr>
            <w:tcW w:w="4678" w:type="dxa"/>
            <w:shd w:val="clear" w:color="auto" w:fill="auto"/>
            <w:vAlign w:val="center"/>
          </w:tcPr>
          <w:p w14:paraId="5A5E99BC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Sustituye/afecta a</w:t>
            </w:r>
          </w:p>
          <w:p w14:paraId="7A3CAAB8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Todas</w:t>
            </w:r>
          </w:p>
        </w:tc>
      </w:tr>
      <w:tr w:rsidR="001E4F0D" w:rsidRPr="00C269BE" w14:paraId="4B55DBCE" w14:textId="77777777" w:rsidTr="007505DC">
        <w:trPr>
          <w:gridAfter w:val="1"/>
          <w:wAfter w:w="4394" w:type="dxa"/>
          <w:trHeight w:val="438"/>
        </w:trPr>
        <w:tc>
          <w:tcPr>
            <w:tcW w:w="4678" w:type="dxa"/>
            <w:shd w:val="clear" w:color="auto" w:fill="auto"/>
            <w:vAlign w:val="center"/>
          </w:tcPr>
          <w:p w14:paraId="15463BC4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>Lista de distribución</w:t>
            </w:r>
          </w:p>
          <w:p w14:paraId="426F8533" w14:textId="77777777" w:rsidR="001E4F0D" w:rsidRPr="00C269BE" w:rsidRDefault="001E4F0D" w:rsidP="007505DC">
            <w:pPr>
              <w:pStyle w:val="TableText"/>
              <w:rPr>
                <w:color w:val="auto"/>
                <w:lang w:val="es-MX"/>
              </w:rPr>
            </w:pPr>
            <w:r w:rsidRPr="00C269BE">
              <w:rPr>
                <w:b/>
                <w:color w:val="auto"/>
                <w:lang w:val="es-MX"/>
              </w:rPr>
              <w:t xml:space="preserve"> </w:t>
            </w:r>
            <w:r w:rsidRPr="00C269BE">
              <w:rPr>
                <w:color w:val="auto"/>
                <w:lang w:val="es-MX"/>
              </w:rPr>
              <w:t>Todas</w:t>
            </w:r>
          </w:p>
        </w:tc>
      </w:tr>
      <w:tr w:rsidR="001E4F0D" w:rsidRPr="00C269BE" w14:paraId="65176D87" w14:textId="77777777" w:rsidTr="007505DC">
        <w:trPr>
          <w:gridAfter w:val="1"/>
          <w:wAfter w:w="4394" w:type="dxa"/>
          <w:trHeight w:val="438"/>
        </w:trPr>
        <w:tc>
          <w:tcPr>
            <w:tcW w:w="4678" w:type="dxa"/>
            <w:shd w:val="clear" w:color="auto" w:fill="auto"/>
            <w:vAlign w:val="center"/>
          </w:tcPr>
          <w:p w14:paraId="37DE455A" w14:textId="77777777" w:rsidR="001E4F0D" w:rsidRPr="00C269BE" w:rsidRDefault="001E4F0D" w:rsidP="007505DC">
            <w:pPr>
              <w:pStyle w:val="TableText"/>
              <w:rPr>
                <w:b/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ALTÁN</w:t>
            </w:r>
          </w:p>
        </w:tc>
      </w:tr>
    </w:tbl>
    <w:p w14:paraId="4ED1BA18" w14:textId="77777777" w:rsidR="001E4F0D" w:rsidRPr="00C269BE" w:rsidRDefault="001E4F0D" w:rsidP="001E4F0D">
      <w:pPr>
        <w:pStyle w:val="Ttulo1"/>
        <w:rPr>
          <w:lang w:val="es-MX"/>
        </w:rPr>
      </w:pPr>
      <w:bookmarkStart w:id="2" w:name="_Toc496871536"/>
      <w:bookmarkStart w:id="3" w:name="_Toc511567044"/>
      <w:r w:rsidRPr="00C269BE">
        <w:rPr>
          <w:lang w:val="es-MX"/>
        </w:rPr>
        <w:t>Control de Revisiones</w:t>
      </w:r>
      <w:bookmarkEnd w:id="2"/>
      <w:bookmarkEnd w:id="3"/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63"/>
        <w:gridCol w:w="1559"/>
        <w:gridCol w:w="5075"/>
        <w:gridCol w:w="1275"/>
      </w:tblGrid>
      <w:tr w:rsidR="001E4F0D" w:rsidRPr="00C269BE" w14:paraId="0834FC92" w14:textId="77777777" w:rsidTr="007505DC">
        <w:tc>
          <w:tcPr>
            <w:tcW w:w="1163" w:type="dxa"/>
            <w:shd w:val="clear" w:color="auto" w:fill="C00000"/>
            <w:vAlign w:val="center"/>
          </w:tcPr>
          <w:p w14:paraId="5EDD13B1" w14:textId="77777777" w:rsidR="001E4F0D" w:rsidRPr="00C269BE" w:rsidRDefault="001E4F0D" w:rsidP="007505DC">
            <w:pPr>
              <w:pStyle w:val="TableDescription"/>
              <w:jc w:val="center"/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</w:pPr>
            <w:r w:rsidRPr="00C269BE"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  <w:t>Revisión</w:t>
            </w:r>
          </w:p>
        </w:tc>
        <w:tc>
          <w:tcPr>
            <w:tcW w:w="1559" w:type="dxa"/>
            <w:shd w:val="clear" w:color="auto" w:fill="C00000"/>
            <w:vAlign w:val="center"/>
          </w:tcPr>
          <w:p w14:paraId="6249597F" w14:textId="77777777" w:rsidR="001E4F0D" w:rsidRPr="00C269BE" w:rsidRDefault="001E4F0D" w:rsidP="007505DC">
            <w:pPr>
              <w:pStyle w:val="TableDescription"/>
              <w:jc w:val="center"/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</w:pPr>
            <w:r w:rsidRPr="00C269BE"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  <w:t>Fecha</w:t>
            </w:r>
          </w:p>
          <w:p w14:paraId="32FB4211" w14:textId="77777777" w:rsidR="001E4F0D" w:rsidRPr="00C269BE" w:rsidRDefault="001E4F0D" w:rsidP="007505DC">
            <w:pPr>
              <w:pStyle w:val="TableDescription"/>
              <w:jc w:val="center"/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</w:pPr>
            <w:r w:rsidRPr="00C269BE"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  <w:t>(</w:t>
            </w:r>
            <w:proofErr w:type="spellStart"/>
            <w:r w:rsidRPr="00C269BE"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  <w:t>dd</w:t>
            </w:r>
            <w:proofErr w:type="spellEnd"/>
            <w:r w:rsidRPr="00C269BE"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  <w:t>/mm/</w:t>
            </w:r>
            <w:proofErr w:type="spellStart"/>
            <w:r w:rsidRPr="00C269BE"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  <w:t>aaaa</w:t>
            </w:r>
            <w:proofErr w:type="spellEnd"/>
            <w:r w:rsidRPr="00C269BE">
              <w:rPr>
                <w:rFonts w:ascii="Verdana" w:hAnsi="Verdana" w:cs="Arial"/>
                <w:b w:val="0"/>
                <w:smallCaps w:val="0"/>
                <w:color w:val="FFFFFF" w:themeColor="background1"/>
                <w:sz w:val="18"/>
                <w:szCs w:val="20"/>
                <w:lang w:val="es-MX"/>
              </w:rPr>
              <w:t>)</w:t>
            </w:r>
          </w:p>
        </w:tc>
        <w:tc>
          <w:tcPr>
            <w:tcW w:w="5075" w:type="dxa"/>
            <w:shd w:val="clear" w:color="auto" w:fill="C00000"/>
            <w:vAlign w:val="center"/>
          </w:tcPr>
          <w:p w14:paraId="6C225359" w14:textId="77777777" w:rsidR="001E4F0D" w:rsidRPr="00C269BE" w:rsidRDefault="001E4F0D" w:rsidP="007505DC">
            <w:pPr>
              <w:pStyle w:val="TableDescription"/>
              <w:jc w:val="center"/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</w:pPr>
            <w:r w:rsidRPr="00C269BE"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  <w:t>Descripción</w:t>
            </w:r>
          </w:p>
        </w:tc>
        <w:tc>
          <w:tcPr>
            <w:tcW w:w="1275" w:type="dxa"/>
            <w:shd w:val="clear" w:color="auto" w:fill="C00000"/>
            <w:vAlign w:val="center"/>
          </w:tcPr>
          <w:p w14:paraId="7BE480FA" w14:textId="77777777" w:rsidR="001E4F0D" w:rsidRPr="00C269BE" w:rsidRDefault="001E4F0D" w:rsidP="007505DC">
            <w:pPr>
              <w:pStyle w:val="TableDescription"/>
              <w:jc w:val="center"/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</w:pPr>
            <w:r w:rsidRPr="00C269BE">
              <w:rPr>
                <w:rFonts w:ascii="Verdana" w:hAnsi="Verdana" w:cs="Arial"/>
                <w:smallCaps w:val="0"/>
                <w:color w:val="FFFFFF" w:themeColor="background1"/>
                <w:sz w:val="18"/>
                <w:szCs w:val="20"/>
                <w:lang w:val="es-MX"/>
              </w:rPr>
              <w:t>Capítulo/ Páginas</w:t>
            </w:r>
          </w:p>
        </w:tc>
      </w:tr>
      <w:tr w:rsidR="00C269BE" w:rsidRPr="00C269BE" w14:paraId="3C113C01" w14:textId="77777777" w:rsidTr="007505DC">
        <w:tc>
          <w:tcPr>
            <w:tcW w:w="1163" w:type="dxa"/>
          </w:tcPr>
          <w:p w14:paraId="73CA295A" w14:textId="77777777" w:rsidR="00C269BE" w:rsidRPr="00C269BE" w:rsidRDefault="00C269BE" w:rsidP="00C269BE">
            <w:pPr>
              <w:pStyle w:val="TableText"/>
              <w:spacing w:before="0" w:after="0"/>
              <w:jc w:val="center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V0</w:t>
            </w:r>
          </w:p>
        </w:tc>
        <w:tc>
          <w:tcPr>
            <w:tcW w:w="1559" w:type="dxa"/>
          </w:tcPr>
          <w:p w14:paraId="2DA16A5E" w14:textId="77777777" w:rsidR="00C269BE" w:rsidRPr="00C269BE" w:rsidRDefault="00C269BE" w:rsidP="00C269BE">
            <w:pPr>
              <w:pStyle w:val="TableText"/>
              <w:spacing w:before="0" w:after="0"/>
              <w:jc w:val="center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15/04/2018</w:t>
            </w:r>
          </w:p>
        </w:tc>
        <w:tc>
          <w:tcPr>
            <w:tcW w:w="5075" w:type="dxa"/>
          </w:tcPr>
          <w:p w14:paraId="247A579D" w14:textId="77777777" w:rsidR="00C269BE" w:rsidRPr="00C269BE" w:rsidRDefault="00C269BE" w:rsidP="00C269BE">
            <w:pPr>
              <w:pStyle w:val="TableText"/>
              <w:spacing w:before="0" w:after="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Versión Oficial y emisión del formato</w:t>
            </w:r>
          </w:p>
        </w:tc>
        <w:tc>
          <w:tcPr>
            <w:tcW w:w="1275" w:type="dxa"/>
          </w:tcPr>
          <w:p w14:paraId="047FF61C" w14:textId="77777777" w:rsidR="00C269BE" w:rsidRPr="00C269BE" w:rsidRDefault="00C269BE" w:rsidP="00C269BE">
            <w:pPr>
              <w:pStyle w:val="TableText"/>
              <w:spacing w:before="0" w:after="0"/>
              <w:rPr>
                <w:color w:val="auto"/>
                <w:lang w:val="es-MX"/>
              </w:rPr>
            </w:pPr>
            <w:r w:rsidRPr="00C269BE">
              <w:rPr>
                <w:color w:val="auto"/>
                <w:lang w:val="es-MX"/>
              </w:rPr>
              <w:t>Todas</w:t>
            </w:r>
          </w:p>
        </w:tc>
      </w:tr>
    </w:tbl>
    <w:p w14:paraId="7C37D62A" w14:textId="77777777" w:rsidR="001E4F0D" w:rsidRPr="00C269BE" w:rsidRDefault="001E4F0D" w:rsidP="001E4F0D">
      <w:pPr>
        <w:tabs>
          <w:tab w:val="clear" w:pos="8647"/>
        </w:tabs>
        <w:spacing w:before="0" w:after="0"/>
        <w:ind w:right="0"/>
        <w:jc w:val="left"/>
        <w:rPr>
          <w:lang w:val="es-MX"/>
        </w:rPr>
      </w:pPr>
      <w:r w:rsidRPr="00C269BE">
        <w:rPr>
          <w:lang w:val="es-MX"/>
        </w:rPr>
        <w:br w:type="page"/>
      </w:r>
    </w:p>
    <w:bookmarkStart w:id="4" w:name="_Toc511567045" w:displacedByCustomXml="next"/>
    <w:sdt>
      <w:sdtPr>
        <w:rPr>
          <w:b w:val="0"/>
          <w:snapToGrid/>
          <w:color w:val="auto"/>
          <w:sz w:val="18"/>
          <w:lang w:val="es-MX"/>
        </w:rPr>
        <w:id w:val="17749793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20075E" w14:textId="77777777" w:rsidR="00286BCD" w:rsidRPr="00C269BE" w:rsidRDefault="007E03DD" w:rsidP="007E03DD">
          <w:pPr>
            <w:pStyle w:val="Ttulo1"/>
            <w:rPr>
              <w:lang w:val="es-MX"/>
            </w:rPr>
          </w:pPr>
          <w:r w:rsidRPr="00C269BE">
            <w:rPr>
              <w:lang w:val="es-MX"/>
            </w:rPr>
            <w:t>Tabla de Contenido</w:t>
          </w:r>
          <w:bookmarkEnd w:id="4"/>
        </w:p>
        <w:p w14:paraId="38C7493C" w14:textId="77777777" w:rsidR="00286BCD" w:rsidRPr="00C269BE" w:rsidRDefault="00286BCD" w:rsidP="00286BCD">
          <w:pPr>
            <w:rPr>
              <w:lang w:val="es-MX" w:eastAsia="es-ES"/>
            </w:rPr>
          </w:pPr>
        </w:p>
        <w:p w14:paraId="50516374" w14:textId="77777777" w:rsidR="007E03DD" w:rsidRPr="00C269BE" w:rsidRDefault="00827457">
          <w:pPr>
            <w:pStyle w:val="TDC1"/>
            <w:rPr>
              <w:rFonts w:eastAsiaTheme="minorEastAsia" w:cstheme="minorBidi"/>
              <w:b w:val="0"/>
              <w:sz w:val="22"/>
              <w:szCs w:val="22"/>
              <w:lang w:val="es-MX" w:eastAsia="es-MX"/>
            </w:rPr>
          </w:pPr>
          <w:r w:rsidRPr="00C269BE">
            <w:rPr>
              <w:b w:val="0"/>
              <w:lang w:val="es-MX"/>
            </w:rPr>
            <w:fldChar w:fldCharType="begin"/>
          </w:r>
          <w:r w:rsidR="00286BCD" w:rsidRPr="00C269BE">
            <w:rPr>
              <w:b w:val="0"/>
              <w:lang w:val="es-MX"/>
            </w:rPr>
            <w:instrText xml:space="preserve"> TOC \o "1-2" \h \z \u </w:instrText>
          </w:r>
          <w:r w:rsidRPr="00C269BE">
            <w:rPr>
              <w:b w:val="0"/>
              <w:lang w:val="es-MX"/>
            </w:rPr>
            <w:fldChar w:fldCharType="separate"/>
          </w:r>
          <w:hyperlink w:anchor="_Toc511567043" w:history="1">
            <w:r w:rsidR="007E03DD" w:rsidRPr="00C269BE">
              <w:rPr>
                <w:rStyle w:val="Hipervnculo"/>
                <w:bCs/>
                <w:lang w:val="es-MX"/>
              </w:rPr>
              <w:t>1</w:t>
            </w:r>
            <w:r w:rsidR="007E03DD" w:rsidRPr="00C269BE">
              <w:rPr>
                <w:rFonts w:eastAsiaTheme="minorEastAsia" w:cstheme="minorBidi"/>
                <w:b w:val="0"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lang w:val="es-MX"/>
              </w:rPr>
              <w:t>Revisión del documento</w:t>
            </w:r>
            <w:r w:rsidR="007E03DD" w:rsidRPr="00C269BE">
              <w:rPr>
                <w:webHidden/>
              </w:rPr>
              <w:tab/>
            </w:r>
            <w:r w:rsidR="007E03DD" w:rsidRPr="00C269BE">
              <w:rPr>
                <w:webHidden/>
              </w:rPr>
              <w:fldChar w:fldCharType="begin"/>
            </w:r>
            <w:r w:rsidR="007E03DD" w:rsidRPr="00C269BE">
              <w:rPr>
                <w:webHidden/>
              </w:rPr>
              <w:instrText xml:space="preserve"> PAGEREF _Toc511567043 \h </w:instrText>
            </w:r>
            <w:r w:rsidR="007E03DD" w:rsidRPr="00C269BE">
              <w:rPr>
                <w:webHidden/>
              </w:rPr>
            </w:r>
            <w:r w:rsidR="007E03DD" w:rsidRPr="00C269BE">
              <w:rPr>
                <w:webHidden/>
              </w:rPr>
              <w:fldChar w:fldCharType="separate"/>
            </w:r>
            <w:r w:rsidR="007E03DD" w:rsidRPr="00C269BE">
              <w:rPr>
                <w:webHidden/>
              </w:rPr>
              <w:t>2</w:t>
            </w:r>
            <w:r w:rsidR="007E03DD" w:rsidRPr="00C269BE">
              <w:rPr>
                <w:webHidden/>
              </w:rPr>
              <w:fldChar w:fldCharType="end"/>
            </w:r>
          </w:hyperlink>
        </w:p>
        <w:p w14:paraId="5D613F1E" w14:textId="77777777" w:rsidR="007E03DD" w:rsidRPr="00C269BE" w:rsidRDefault="006F5016">
          <w:pPr>
            <w:pStyle w:val="TDC1"/>
            <w:rPr>
              <w:rFonts w:eastAsiaTheme="minorEastAsia" w:cstheme="minorBidi"/>
              <w:b w:val="0"/>
              <w:sz w:val="22"/>
              <w:szCs w:val="22"/>
              <w:lang w:val="es-MX" w:eastAsia="es-MX"/>
            </w:rPr>
          </w:pPr>
          <w:hyperlink w:anchor="_Toc511567044" w:history="1">
            <w:r w:rsidR="007E03DD" w:rsidRPr="00C269BE">
              <w:rPr>
                <w:rStyle w:val="Hipervnculo"/>
                <w:bCs/>
                <w:lang w:val="es-MX"/>
              </w:rPr>
              <w:t>2</w:t>
            </w:r>
            <w:r w:rsidR="007E03DD" w:rsidRPr="00C269BE">
              <w:rPr>
                <w:rFonts w:eastAsiaTheme="minorEastAsia" w:cstheme="minorBidi"/>
                <w:b w:val="0"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lang w:val="es-MX"/>
              </w:rPr>
              <w:t>Control de Revisiones</w:t>
            </w:r>
            <w:r w:rsidR="007E03DD" w:rsidRPr="00C269BE">
              <w:rPr>
                <w:webHidden/>
              </w:rPr>
              <w:tab/>
            </w:r>
            <w:r w:rsidR="007E03DD" w:rsidRPr="00C269BE">
              <w:rPr>
                <w:webHidden/>
              </w:rPr>
              <w:fldChar w:fldCharType="begin"/>
            </w:r>
            <w:r w:rsidR="007E03DD" w:rsidRPr="00C269BE">
              <w:rPr>
                <w:webHidden/>
              </w:rPr>
              <w:instrText xml:space="preserve"> PAGEREF _Toc511567044 \h </w:instrText>
            </w:r>
            <w:r w:rsidR="007E03DD" w:rsidRPr="00C269BE">
              <w:rPr>
                <w:webHidden/>
              </w:rPr>
            </w:r>
            <w:r w:rsidR="007E03DD" w:rsidRPr="00C269BE">
              <w:rPr>
                <w:webHidden/>
              </w:rPr>
              <w:fldChar w:fldCharType="separate"/>
            </w:r>
            <w:r w:rsidR="007E03DD" w:rsidRPr="00C269BE">
              <w:rPr>
                <w:webHidden/>
              </w:rPr>
              <w:t>2</w:t>
            </w:r>
            <w:r w:rsidR="007E03DD" w:rsidRPr="00C269BE">
              <w:rPr>
                <w:webHidden/>
              </w:rPr>
              <w:fldChar w:fldCharType="end"/>
            </w:r>
          </w:hyperlink>
        </w:p>
        <w:p w14:paraId="76BF43E7" w14:textId="77777777" w:rsidR="007E03DD" w:rsidRPr="00C269BE" w:rsidRDefault="006F5016">
          <w:pPr>
            <w:pStyle w:val="TDC1"/>
            <w:rPr>
              <w:rFonts w:eastAsiaTheme="minorEastAsia" w:cstheme="minorBidi"/>
              <w:b w:val="0"/>
              <w:sz w:val="22"/>
              <w:szCs w:val="22"/>
              <w:lang w:val="es-MX" w:eastAsia="es-MX"/>
            </w:rPr>
          </w:pPr>
          <w:hyperlink w:anchor="_Toc511567045" w:history="1">
            <w:r w:rsidR="007E03DD" w:rsidRPr="00C269BE">
              <w:rPr>
                <w:rStyle w:val="Hipervnculo"/>
                <w:bCs/>
                <w:lang w:val="es-MX"/>
              </w:rPr>
              <w:t>3</w:t>
            </w:r>
            <w:r w:rsidR="007E03DD" w:rsidRPr="00C269BE">
              <w:rPr>
                <w:rFonts w:eastAsiaTheme="minorEastAsia" w:cstheme="minorBidi"/>
                <w:b w:val="0"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lang w:val="es-MX"/>
              </w:rPr>
              <w:t>Tabla de Contenido</w:t>
            </w:r>
            <w:r w:rsidR="007E03DD" w:rsidRPr="00C269BE">
              <w:rPr>
                <w:webHidden/>
              </w:rPr>
              <w:tab/>
            </w:r>
            <w:r w:rsidR="007E03DD" w:rsidRPr="00C269BE">
              <w:rPr>
                <w:webHidden/>
              </w:rPr>
              <w:fldChar w:fldCharType="begin"/>
            </w:r>
            <w:r w:rsidR="007E03DD" w:rsidRPr="00C269BE">
              <w:rPr>
                <w:webHidden/>
              </w:rPr>
              <w:instrText xml:space="preserve"> PAGEREF _Toc511567045 \h </w:instrText>
            </w:r>
            <w:r w:rsidR="007E03DD" w:rsidRPr="00C269BE">
              <w:rPr>
                <w:webHidden/>
              </w:rPr>
            </w:r>
            <w:r w:rsidR="007E03DD" w:rsidRPr="00C269BE">
              <w:rPr>
                <w:webHidden/>
              </w:rPr>
              <w:fldChar w:fldCharType="separate"/>
            </w:r>
            <w:r w:rsidR="007E03DD" w:rsidRPr="00C269BE">
              <w:rPr>
                <w:webHidden/>
              </w:rPr>
              <w:t>3</w:t>
            </w:r>
            <w:r w:rsidR="007E03DD" w:rsidRPr="00C269BE">
              <w:rPr>
                <w:webHidden/>
              </w:rPr>
              <w:fldChar w:fldCharType="end"/>
            </w:r>
          </w:hyperlink>
        </w:p>
        <w:p w14:paraId="229CE53D" w14:textId="77777777" w:rsidR="007E03DD" w:rsidRPr="00C269BE" w:rsidRDefault="006F5016">
          <w:pPr>
            <w:pStyle w:val="TDC1"/>
            <w:rPr>
              <w:rFonts w:eastAsiaTheme="minorEastAsia" w:cstheme="minorBidi"/>
              <w:b w:val="0"/>
              <w:sz w:val="22"/>
              <w:szCs w:val="22"/>
              <w:lang w:val="es-MX" w:eastAsia="es-MX"/>
            </w:rPr>
          </w:pPr>
          <w:hyperlink w:anchor="_Toc511567046" w:history="1">
            <w:r w:rsidR="007E03DD" w:rsidRPr="00C269BE">
              <w:rPr>
                <w:rStyle w:val="Hipervnculo"/>
                <w:bCs/>
                <w:lang w:val="es-MX"/>
              </w:rPr>
              <w:t>4</w:t>
            </w:r>
            <w:r w:rsidR="007E03DD" w:rsidRPr="00C269BE">
              <w:rPr>
                <w:rFonts w:eastAsiaTheme="minorEastAsia" w:cstheme="minorBidi"/>
                <w:b w:val="0"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lang w:val="es-MX"/>
              </w:rPr>
              <w:t>Datos Generales del Sitio</w:t>
            </w:r>
            <w:r w:rsidR="007E03DD" w:rsidRPr="00C269BE">
              <w:rPr>
                <w:webHidden/>
              </w:rPr>
              <w:tab/>
            </w:r>
            <w:r w:rsidR="007E03DD" w:rsidRPr="00C269BE">
              <w:rPr>
                <w:webHidden/>
              </w:rPr>
              <w:fldChar w:fldCharType="begin"/>
            </w:r>
            <w:r w:rsidR="007E03DD" w:rsidRPr="00C269BE">
              <w:rPr>
                <w:webHidden/>
              </w:rPr>
              <w:instrText xml:space="preserve"> PAGEREF _Toc511567046 \h </w:instrText>
            </w:r>
            <w:r w:rsidR="007E03DD" w:rsidRPr="00C269BE">
              <w:rPr>
                <w:webHidden/>
              </w:rPr>
            </w:r>
            <w:r w:rsidR="007E03DD" w:rsidRPr="00C269BE">
              <w:rPr>
                <w:webHidden/>
              </w:rPr>
              <w:fldChar w:fldCharType="separate"/>
            </w:r>
            <w:r w:rsidR="007E03DD" w:rsidRPr="00C269BE">
              <w:rPr>
                <w:webHidden/>
              </w:rPr>
              <w:t>4</w:t>
            </w:r>
            <w:r w:rsidR="007E03DD" w:rsidRPr="00C269BE">
              <w:rPr>
                <w:webHidden/>
              </w:rPr>
              <w:fldChar w:fldCharType="end"/>
            </w:r>
          </w:hyperlink>
        </w:p>
        <w:p w14:paraId="7813136C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47" w:history="1">
            <w:r w:rsidR="007E03DD" w:rsidRPr="00C269BE">
              <w:rPr>
                <w:rStyle w:val="Hipervnculo"/>
                <w:noProof/>
                <w:lang w:val="es-MX"/>
              </w:rPr>
              <w:t>4.1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Tabla de Datos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_Toc511567047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4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0EDD1444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48" w:history="1">
            <w:r w:rsidR="007E03DD" w:rsidRPr="00C269BE">
              <w:rPr>
                <w:rStyle w:val="Hipervnculo"/>
                <w:noProof/>
                <w:lang w:val="es-MX"/>
              </w:rPr>
              <w:t>4.2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Plano de localización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_Toc511567048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5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525F3C42" w14:textId="77777777" w:rsidR="007E03DD" w:rsidRPr="00C269BE" w:rsidRDefault="006F5016">
          <w:pPr>
            <w:pStyle w:val="TDC1"/>
            <w:rPr>
              <w:rFonts w:eastAsiaTheme="minorEastAsia" w:cstheme="minorBidi"/>
              <w:b w:val="0"/>
              <w:sz w:val="22"/>
              <w:szCs w:val="22"/>
              <w:lang w:val="es-MX" w:eastAsia="es-MX"/>
            </w:rPr>
          </w:pPr>
          <w:hyperlink w:anchor="_Toc511567049" w:history="1">
            <w:r w:rsidR="007E03DD" w:rsidRPr="00C269BE">
              <w:rPr>
                <w:rStyle w:val="Hipervnculo"/>
                <w:bCs/>
                <w:lang w:val="es-MX"/>
              </w:rPr>
              <w:t>5</w:t>
            </w:r>
            <w:r w:rsidR="007E03DD" w:rsidRPr="00C269BE">
              <w:rPr>
                <w:rFonts w:eastAsiaTheme="minorEastAsia" w:cstheme="minorBidi"/>
                <w:b w:val="0"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lang w:val="es-MX"/>
              </w:rPr>
              <w:t>Validaciones</w:t>
            </w:r>
            <w:r w:rsidR="007E03DD" w:rsidRPr="00C269BE">
              <w:rPr>
                <w:webHidden/>
              </w:rPr>
              <w:tab/>
            </w:r>
            <w:r w:rsidR="007E03DD" w:rsidRPr="00C269BE">
              <w:rPr>
                <w:webHidden/>
              </w:rPr>
              <w:fldChar w:fldCharType="begin"/>
            </w:r>
            <w:r w:rsidR="007E03DD" w:rsidRPr="00C269BE">
              <w:rPr>
                <w:webHidden/>
              </w:rPr>
              <w:instrText xml:space="preserve"> PAGEREF _Toc511567049 \h </w:instrText>
            </w:r>
            <w:r w:rsidR="007E03DD" w:rsidRPr="00C269BE">
              <w:rPr>
                <w:webHidden/>
              </w:rPr>
            </w:r>
            <w:r w:rsidR="007E03DD" w:rsidRPr="00C269BE">
              <w:rPr>
                <w:webHidden/>
              </w:rPr>
              <w:fldChar w:fldCharType="separate"/>
            </w:r>
            <w:r w:rsidR="007E03DD" w:rsidRPr="00C269BE">
              <w:rPr>
                <w:webHidden/>
              </w:rPr>
              <w:t>6</w:t>
            </w:r>
            <w:r w:rsidR="007E03DD" w:rsidRPr="00C269BE">
              <w:rPr>
                <w:webHidden/>
              </w:rPr>
              <w:fldChar w:fldCharType="end"/>
            </w:r>
          </w:hyperlink>
        </w:p>
        <w:p w14:paraId="2A979BBA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50" w:history="1">
            <w:r w:rsidR="007E03DD" w:rsidRPr="00C269BE">
              <w:rPr>
                <w:rStyle w:val="Hipervnculo"/>
                <w:noProof/>
                <w:lang w:val="es-MX"/>
              </w:rPr>
              <w:t>5.1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Validación RF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_Toc511567050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6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153DE9B1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51" w:history="1">
            <w:r w:rsidR="007E03DD" w:rsidRPr="00C269BE">
              <w:rPr>
                <w:rStyle w:val="Hipervnculo"/>
                <w:noProof/>
                <w:lang w:val="es-MX"/>
              </w:rPr>
              <w:t>5.2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Validación Transmisión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_Toc511567051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7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033AEAD8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52" w:history="1">
            <w:r w:rsidR="007E03DD" w:rsidRPr="00C269BE">
              <w:rPr>
                <w:rStyle w:val="Hipervnculo"/>
                <w:noProof/>
                <w:lang w:val="es-MX"/>
              </w:rPr>
              <w:t>5.3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Validación Energía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_Toc511567052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8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06501526" w14:textId="77777777" w:rsidR="007E03DD" w:rsidRPr="00C269BE" w:rsidRDefault="006F5016">
          <w:pPr>
            <w:pStyle w:val="TDC2"/>
            <w:rPr>
              <w:rFonts w:eastAsiaTheme="minorEastAsia" w:cstheme="minorBidi"/>
              <w:noProof/>
              <w:sz w:val="22"/>
              <w:szCs w:val="22"/>
              <w:lang w:val="es-MX" w:eastAsia="es-MX"/>
            </w:rPr>
          </w:pPr>
          <w:hyperlink w:anchor="_Toc511567053" w:history="1">
            <w:r w:rsidR="007E03DD" w:rsidRPr="00C269BE">
              <w:rPr>
                <w:rStyle w:val="Hipervnculo"/>
                <w:noProof/>
                <w:lang w:val="es-MX"/>
              </w:rPr>
              <w:t>5.4</w:t>
            </w:r>
            <w:r w:rsidR="007E03DD" w:rsidRPr="00C269BE">
              <w:rPr>
                <w:rFonts w:eastAsiaTheme="minorEastAsia" w:cstheme="minorBidi"/>
                <w:noProof/>
                <w:sz w:val="22"/>
                <w:szCs w:val="22"/>
                <w:lang w:val="es-MX" w:eastAsia="es-MX"/>
              </w:rPr>
              <w:tab/>
            </w:r>
            <w:r w:rsidR="007E03DD" w:rsidRPr="00C269BE">
              <w:rPr>
                <w:rStyle w:val="Hipervnculo"/>
                <w:noProof/>
                <w:lang w:val="es-MX"/>
              </w:rPr>
              <w:t>Validación Permisos</w:t>
            </w:r>
            <w:r w:rsidR="007E03DD" w:rsidRPr="00C269BE">
              <w:rPr>
                <w:noProof/>
                <w:webHidden/>
              </w:rPr>
              <w:tab/>
            </w:r>
            <w:r w:rsidR="007E03DD" w:rsidRPr="00C269BE">
              <w:rPr>
                <w:noProof/>
                <w:webHidden/>
              </w:rPr>
              <w:fldChar w:fldCharType="begin"/>
            </w:r>
            <w:r w:rsidR="007E03DD" w:rsidRPr="00C269BE">
              <w:rPr>
                <w:noProof/>
                <w:webHidden/>
              </w:rPr>
              <w:instrText xml:space="preserve"> PAGEREF _Toc511567053 \h </w:instrText>
            </w:r>
            <w:r w:rsidR="007E03DD" w:rsidRPr="00C269BE">
              <w:rPr>
                <w:noProof/>
                <w:webHidden/>
              </w:rPr>
            </w:r>
            <w:r w:rsidR="007E03DD" w:rsidRPr="00C269BE">
              <w:rPr>
                <w:noProof/>
                <w:webHidden/>
              </w:rPr>
              <w:fldChar w:fldCharType="separate"/>
            </w:r>
            <w:r w:rsidR="007E03DD" w:rsidRPr="00C269BE">
              <w:rPr>
                <w:noProof/>
                <w:webHidden/>
              </w:rPr>
              <w:t>9</w:t>
            </w:r>
            <w:r w:rsidR="007E03DD" w:rsidRPr="00C269BE">
              <w:rPr>
                <w:noProof/>
                <w:webHidden/>
              </w:rPr>
              <w:fldChar w:fldCharType="end"/>
            </w:r>
          </w:hyperlink>
        </w:p>
        <w:p w14:paraId="4947FA85" w14:textId="77777777" w:rsidR="00286BCD" w:rsidRPr="00C269BE" w:rsidRDefault="00827457" w:rsidP="00286BCD">
          <w:pPr>
            <w:rPr>
              <w:lang w:val="es-MX"/>
            </w:rPr>
          </w:pPr>
          <w:r w:rsidRPr="00C269BE">
            <w:rPr>
              <w:b/>
              <w:noProof/>
              <w:sz w:val="20"/>
              <w:lang w:val="es-MX"/>
            </w:rPr>
            <w:fldChar w:fldCharType="end"/>
          </w:r>
        </w:p>
      </w:sdtContent>
    </w:sdt>
    <w:p w14:paraId="69629520" w14:textId="77777777" w:rsidR="00286BCD" w:rsidRPr="00C269BE" w:rsidRDefault="00286BCD" w:rsidP="00286BCD">
      <w:pPr>
        <w:rPr>
          <w:lang w:val="es-MX"/>
        </w:rPr>
        <w:sectPr w:rsidR="00286BCD" w:rsidRPr="00C269BE" w:rsidSect="00C269BE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2268" w:right="1418" w:bottom="1349" w:left="1800" w:header="720" w:footer="851" w:gutter="0"/>
          <w:pgNumType w:start="1"/>
          <w:cols w:space="720"/>
          <w:titlePg/>
          <w:docGrid w:linePitch="326"/>
        </w:sectPr>
      </w:pPr>
    </w:p>
    <w:p w14:paraId="05FFCEDC" w14:textId="77777777" w:rsidR="00920886" w:rsidRPr="00C269BE" w:rsidRDefault="00C77AA0" w:rsidP="00984959">
      <w:pPr>
        <w:pStyle w:val="Ttulo1"/>
        <w:rPr>
          <w:lang w:val="es-MX"/>
        </w:rPr>
      </w:pPr>
      <w:bookmarkStart w:id="5" w:name="_Toc511567046"/>
      <w:r w:rsidRPr="00C269BE">
        <w:rPr>
          <w:lang w:val="es-MX"/>
        </w:rPr>
        <w:lastRenderedPageBreak/>
        <w:t>Datos Generales del Sitio</w:t>
      </w:r>
      <w:bookmarkEnd w:id="5"/>
    </w:p>
    <w:p w14:paraId="41AF866B" w14:textId="77777777" w:rsidR="00920AB3" w:rsidRPr="00C269BE" w:rsidRDefault="00920AB3" w:rsidP="00984959">
      <w:pPr>
        <w:rPr>
          <w:lang w:val="es-MX"/>
        </w:rPr>
      </w:pPr>
    </w:p>
    <w:p w14:paraId="05C48F11" w14:textId="77777777" w:rsidR="005539E5" w:rsidRPr="00C269BE" w:rsidRDefault="005539E5" w:rsidP="005539E5">
      <w:pPr>
        <w:pStyle w:val="Ttulo2"/>
        <w:rPr>
          <w:lang w:val="es-MX"/>
        </w:rPr>
      </w:pPr>
      <w:bookmarkStart w:id="6" w:name="_Toc511567047"/>
      <w:r w:rsidRPr="00C269BE">
        <w:rPr>
          <w:lang w:val="es-MX"/>
        </w:rPr>
        <w:t>Tabla de Datos</w:t>
      </w:r>
      <w:bookmarkEnd w:id="6"/>
    </w:p>
    <w:p w14:paraId="60B12AA2" w14:textId="77777777" w:rsidR="005539E5" w:rsidRPr="00C269BE" w:rsidRDefault="005539E5" w:rsidP="00984959">
      <w:pPr>
        <w:rPr>
          <w:lang w:val="es-MX"/>
        </w:rPr>
      </w:pPr>
    </w:p>
    <w:tbl>
      <w:tblPr>
        <w:tblW w:w="509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7"/>
        <w:gridCol w:w="2380"/>
        <w:gridCol w:w="1096"/>
        <w:gridCol w:w="2355"/>
      </w:tblGrid>
      <w:tr w:rsidR="00C77AA0" w:rsidRPr="00C269BE" w14:paraId="145E86A0" w14:textId="77777777" w:rsidTr="005539E5">
        <w:trPr>
          <w:trHeight w:val="315"/>
        </w:trPr>
        <w:tc>
          <w:tcPr>
            <w:tcW w:w="1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BD702E" w14:textId="3BA91314" w:rsidR="00C77AA0" w:rsidRPr="003F0B1C" w:rsidRDefault="00C77AA0" w:rsidP="003F0B1C">
            <w:pPr>
              <w:tabs>
                <w:tab w:val="clear" w:pos="8647"/>
              </w:tabs>
              <w:ind w:right="0"/>
            </w:pPr>
            <w:proofErr w:type="spellStart"/>
            <w:r w:rsidRPr="003F0B1C">
              <w:t>Altan</w:t>
            </w:r>
            <w:proofErr w:type="spellEnd"/>
            <w:r w:rsidRPr="003F0B1C">
              <w:t xml:space="preserve"> ID </w:t>
            </w:r>
            <w:r w:rsidR="003509CA">
              <w:t>y Cand</w:t>
            </w:r>
          </w:p>
        </w:tc>
        <w:tc>
          <w:tcPr>
            <w:tcW w:w="13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55AB3" w14:textId="04056EDA" w:rsidR="007D2B36" w:rsidRPr="005F3B40" w:rsidRDefault="00AE20D7" w:rsidP="003F0B1C">
            <w:pPr>
              <w:tabs>
                <w:tab w:val="clear" w:pos="8647"/>
              </w:tabs>
              <w:spacing w:before="0" w:after="0"/>
              <w:ind w:right="0"/>
            </w:pPr>
            <w:r w:rsidRPr="005F3B40">
              <w:t>310218</w:t>
            </w:r>
            <w:r w:rsidR="00D63D9C">
              <w:t xml:space="preserve"> B</w:t>
            </w:r>
          </w:p>
        </w:tc>
        <w:tc>
          <w:tcPr>
            <w:tcW w:w="62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F52B2A" w14:textId="77777777" w:rsidR="00C77AA0" w:rsidRPr="005F3B40" w:rsidRDefault="00C77AA0" w:rsidP="00C77AA0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Tower ID</w:t>
            </w:r>
          </w:p>
        </w:tc>
        <w:tc>
          <w:tcPr>
            <w:tcW w:w="133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85D58E" w14:textId="52B20366" w:rsidR="00C77AA0" w:rsidRPr="005F3B40" w:rsidRDefault="005F3B40" w:rsidP="00457DD2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179375</w:t>
            </w:r>
          </w:p>
        </w:tc>
      </w:tr>
      <w:tr w:rsidR="005539E5" w:rsidRPr="00C269BE" w14:paraId="7745C159" w14:textId="77777777" w:rsidTr="005539E5">
        <w:trPr>
          <w:trHeight w:val="3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F5A08" w14:textId="77777777" w:rsidR="005539E5" w:rsidRPr="00C269BE" w:rsidRDefault="005539E5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Coordenadas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D9756" w14:textId="0BAF6A14" w:rsidR="005539E5" w:rsidRPr="005F3B40" w:rsidRDefault="005539E5" w:rsidP="0030311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Latitud</w:t>
            </w:r>
            <w:r w:rsidR="0052148E" w:rsidRPr="005F3B40">
              <w:rPr>
                <w:color w:val="000000"/>
                <w:szCs w:val="18"/>
                <w:lang w:val="es-MX" w:eastAsia="es-MX"/>
              </w:rPr>
              <w:t>:</w:t>
            </w:r>
            <w:r w:rsidR="00D624B5" w:rsidRPr="005F3B40">
              <w:t xml:space="preserve"> </w:t>
            </w:r>
            <w:r w:rsidR="00B65FCD" w:rsidRPr="005F3B40">
              <w:t xml:space="preserve"> </w:t>
            </w:r>
            <w:r w:rsidR="00D63D9C" w:rsidRPr="00D63D9C">
              <w:t>22.893848</w:t>
            </w:r>
          </w:p>
        </w:tc>
        <w:tc>
          <w:tcPr>
            <w:tcW w:w="195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37B15" w14:textId="638547D9" w:rsidR="005539E5" w:rsidRPr="005F3B40" w:rsidRDefault="005539E5" w:rsidP="0030311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Longitud:</w:t>
            </w:r>
            <w:r w:rsidR="00D94060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r w:rsidR="00D63D9C" w:rsidRPr="00D63D9C">
              <w:rPr>
                <w:rFonts w:cs="Calibri"/>
                <w:color w:val="000000"/>
                <w:szCs w:val="18"/>
                <w:lang w:val="es-MX" w:eastAsia="es-MX"/>
              </w:rPr>
              <w:t>-103.484268</w:t>
            </w:r>
          </w:p>
        </w:tc>
      </w:tr>
      <w:tr w:rsidR="00C77AA0" w:rsidRPr="00D63D9C" w14:paraId="46E416C8" w14:textId="77777777" w:rsidTr="00022FB4">
        <w:trPr>
          <w:trHeight w:val="615"/>
        </w:trPr>
        <w:tc>
          <w:tcPr>
            <w:tcW w:w="1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762AD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Dirección del Sitio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E315DB0" w14:textId="58184004" w:rsidR="00C77AA0" w:rsidRPr="005F3B40" w:rsidRDefault="00D63D9C" w:rsidP="004E2ABD">
            <w:pPr>
              <w:rPr>
                <w:lang w:val="es-MX"/>
              </w:rPr>
            </w:pPr>
            <w:r>
              <w:rPr>
                <w:lang w:val="es-MX"/>
              </w:rPr>
              <w:t xml:space="preserve">Carretea </w:t>
            </w:r>
            <w:proofErr w:type="spellStart"/>
            <w:r>
              <w:rPr>
                <w:lang w:val="es-MX"/>
              </w:rPr>
              <w:t>Valparaiso</w:t>
            </w:r>
            <w:proofErr w:type="spellEnd"/>
            <w:r>
              <w:rPr>
                <w:lang w:val="es-MX"/>
              </w:rPr>
              <w:t xml:space="preserve">-San Mateo S/N </w:t>
            </w:r>
            <w:r w:rsidR="00315D5A" w:rsidRPr="005F3B40">
              <w:rPr>
                <w:lang w:val="es-MX"/>
              </w:rPr>
              <w:t xml:space="preserve">Localidad San Mateo, municipio de </w:t>
            </w:r>
            <w:r w:rsidR="005F3B40" w:rsidRPr="005F3B40">
              <w:rPr>
                <w:lang w:val="es-MX"/>
              </w:rPr>
              <w:t>Valparaíso</w:t>
            </w:r>
            <w:r w:rsidR="00315D5A" w:rsidRPr="005F3B40">
              <w:rPr>
                <w:lang w:val="es-MX"/>
              </w:rPr>
              <w:t>, Zacatecas</w:t>
            </w:r>
          </w:p>
        </w:tc>
      </w:tr>
      <w:tr w:rsidR="00C77AA0" w:rsidRPr="00D63D9C" w14:paraId="45F63B68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4ADB96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Referencia entre calles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DD6D6AB" w14:textId="69751606" w:rsidR="00B9194A" w:rsidRPr="005F3B40" w:rsidRDefault="00D63D9C" w:rsidP="00637637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>
              <w:rPr>
                <w:rFonts w:cs="Calibri"/>
                <w:color w:val="000000"/>
                <w:szCs w:val="18"/>
                <w:lang w:val="es-MX" w:eastAsia="es-MX"/>
              </w:rPr>
              <w:t>Frente al lienzo</w:t>
            </w:r>
          </w:p>
        </w:tc>
      </w:tr>
      <w:tr w:rsidR="00C77AA0" w:rsidRPr="00D63D9C" w14:paraId="74FA7171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51E418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Municipio/Ciudad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AA821FE" w14:textId="1D07D3D9" w:rsidR="00C77AA0" w:rsidRPr="005F3B40" w:rsidRDefault="00C77AA0" w:rsidP="00C77AA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Municipio:</w:t>
            </w:r>
            <w:r w:rsidR="009152F1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r w:rsidR="005F3B40" w:rsidRPr="005F3B40">
              <w:rPr>
                <w:rFonts w:cs="Calibri"/>
                <w:color w:val="000000"/>
                <w:szCs w:val="18"/>
                <w:lang w:val="es-MX" w:eastAsia="es-MX"/>
              </w:rPr>
              <w:t>Valparaíso</w:t>
            </w: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</w:p>
          <w:p w14:paraId="56B61C26" w14:textId="691292B0" w:rsidR="003509CA" w:rsidRPr="005F3B40" w:rsidRDefault="00C77AA0" w:rsidP="003509CA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Ciudad: </w:t>
            </w:r>
            <w:r w:rsidR="00C4251F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r w:rsidR="00315D5A" w:rsidRPr="005F3B40">
              <w:rPr>
                <w:rFonts w:cs="Calibri"/>
                <w:color w:val="000000"/>
                <w:szCs w:val="18"/>
                <w:lang w:val="es-MX" w:eastAsia="es-MX"/>
              </w:rPr>
              <w:t>Zacatecas</w:t>
            </w:r>
          </w:p>
          <w:p w14:paraId="0982AB83" w14:textId="72D6A611" w:rsidR="00C77AA0" w:rsidRPr="005F3B40" w:rsidRDefault="003509CA" w:rsidP="003509CA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Región: </w:t>
            </w:r>
            <w:r w:rsidR="00315D5A" w:rsidRPr="005F3B40">
              <w:rPr>
                <w:rFonts w:cs="Calibri"/>
                <w:color w:val="000000"/>
                <w:szCs w:val="18"/>
                <w:lang w:val="es-MX" w:eastAsia="es-MX"/>
              </w:rPr>
              <w:t>6</w:t>
            </w:r>
            <w:r w:rsidR="00C77AA0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               </w:t>
            </w:r>
          </w:p>
        </w:tc>
      </w:tr>
      <w:tr w:rsidR="00C77AA0" w:rsidRPr="00D35DCA" w14:paraId="0E68DFB5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DEE660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Observaciones Acceso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C55B0B5" w14:textId="35F3B23B" w:rsidR="00C4251F" w:rsidRPr="005F3B40" w:rsidRDefault="00315D5A" w:rsidP="003E2EAB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Calle pavimentada</w:t>
            </w:r>
          </w:p>
        </w:tc>
      </w:tr>
      <w:tr w:rsidR="00C77AA0" w:rsidRPr="00315D5A" w14:paraId="489D5713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5ACEF6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Tipo Escenario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EC293A6" w14:textId="61094E02" w:rsidR="00C77AA0" w:rsidRPr="005F3B40" w:rsidRDefault="00C77AA0" w:rsidP="00C77AA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proofErr w:type="spellStart"/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Rawland</w:t>
            </w:r>
            <w:proofErr w:type="spellEnd"/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: </w:t>
            </w:r>
            <w:r w:rsidR="00315D5A" w:rsidRPr="005F3B40">
              <w:rPr>
                <w:rFonts w:cs="Calibri"/>
                <w:color w:val="000000"/>
                <w:szCs w:val="18"/>
                <w:lang w:val="es-MX" w:eastAsia="es-MX"/>
              </w:rPr>
              <w:t>x</w:t>
            </w:r>
          </w:p>
          <w:p w14:paraId="09A730CF" w14:textId="3D0294FE" w:rsidR="00C77AA0" w:rsidRPr="005F3B40" w:rsidRDefault="00C77AA0" w:rsidP="00C77AA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proofErr w:type="spellStart"/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Rooftop</w:t>
            </w:r>
            <w:proofErr w:type="spellEnd"/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:     </w:t>
            </w:r>
          </w:p>
          <w:p w14:paraId="6E081F15" w14:textId="52EC9A5E" w:rsidR="00C77AA0" w:rsidRPr="005F3B40" w:rsidRDefault="008655AE" w:rsidP="00C77AA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Altura de Inmueble: </w:t>
            </w:r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.0 </w:t>
            </w:r>
            <w:proofErr w:type="spellStart"/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>mts</w:t>
            </w:r>
            <w:proofErr w:type="spellEnd"/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.    </w:t>
            </w:r>
            <w:r w:rsidR="00C77AA0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Altura de Torre: </w:t>
            </w:r>
            <w:r w:rsidR="00315D5A" w:rsidRPr="005F3B40">
              <w:rPr>
                <w:rFonts w:cs="Calibri"/>
                <w:color w:val="000000"/>
                <w:szCs w:val="18"/>
                <w:lang w:val="es-MX" w:eastAsia="es-MX"/>
              </w:rPr>
              <w:t>0</w:t>
            </w:r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proofErr w:type="spellStart"/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>mts</w:t>
            </w:r>
            <w:proofErr w:type="spellEnd"/>
            <w:r w:rsidR="003509CA" w:rsidRPr="005F3B40">
              <w:rPr>
                <w:rFonts w:cs="Calibri"/>
                <w:color w:val="000000"/>
                <w:szCs w:val="18"/>
                <w:lang w:val="es-MX" w:eastAsia="es-MX"/>
              </w:rPr>
              <w:t>.</w:t>
            </w:r>
          </w:p>
        </w:tc>
      </w:tr>
      <w:tr w:rsidR="00C77AA0" w:rsidRPr="00E42CD0" w14:paraId="6D9C437C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2243DA" w14:textId="77777777" w:rsidR="00C77AA0" w:rsidRPr="00E42CD0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E42CD0">
              <w:rPr>
                <w:rFonts w:cs="Calibri"/>
                <w:color w:val="000000"/>
                <w:szCs w:val="18"/>
                <w:lang w:val="es-MX" w:eastAsia="es-MX"/>
              </w:rPr>
              <w:t xml:space="preserve">Altura NCRA Solicitada por RF 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891D4C4" w14:textId="47615D50" w:rsidR="00C77AA0" w:rsidRPr="005F3B40" w:rsidRDefault="00315D5A" w:rsidP="001246D9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00</w:t>
            </w:r>
            <w:r w:rsidR="00907949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proofErr w:type="spellStart"/>
            <w:r w:rsidR="00907949" w:rsidRPr="005F3B40">
              <w:rPr>
                <w:rFonts w:cs="Calibri"/>
                <w:color w:val="000000"/>
                <w:szCs w:val="18"/>
                <w:lang w:val="es-MX" w:eastAsia="es-MX"/>
              </w:rPr>
              <w:t>mts</w:t>
            </w:r>
            <w:proofErr w:type="spellEnd"/>
          </w:p>
        </w:tc>
      </w:tr>
      <w:tr w:rsidR="00C77AA0" w:rsidRPr="00E42CD0" w14:paraId="799EF640" w14:textId="77777777" w:rsidTr="00C77AA0">
        <w:trPr>
          <w:trHeight w:val="6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D5D58C" w14:textId="77777777" w:rsidR="00C77AA0" w:rsidRPr="00E42CD0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E42CD0">
              <w:rPr>
                <w:rFonts w:cs="Calibri"/>
                <w:color w:val="000000"/>
                <w:szCs w:val="18"/>
                <w:lang w:val="es-MX" w:eastAsia="es-MX"/>
              </w:rPr>
              <w:t>Altura NCRA Solicitada por MW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C6E2C1C" w14:textId="695A5DC4" w:rsidR="00C77AA0" w:rsidRPr="005F3B40" w:rsidRDefault="003509CA" w:rsidP="00C77AA0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NA</w:t>
            </w:r>
          </w:p>
        </w:tc>
      </w:tr>
      <w:tr w:rsidR="00C77AA0" w:rsidRPr="00315D5A" w14:paraId="7122F328" w14:textId="77777777" w:rsidTr="00C77AA0">
        <w:trPr>
          <w:trHeight w:val="3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90638" w14:textId="4CBC8C45" w:rsidR="00C77AA0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Detalle de Permisos</w:t>
            </w:r>
          </w:p>
          <w:p w14:paraId="785E0E7A" w14:textId="77777777" w:rsidR="003509CA" w:rsidRPr="00C269BE" w:rsidRDefault="003509CA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</w:p>
          <w:p w14:paraId="25605B7A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A21595" w14:textId="3E2D197E" w:rsidR="003A37A2" w:rsidRPr="005F3B40" w:rsidRDefault="00315D5A" w:rsidP="00C77AA0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Aprobación del comisariado </w:t>
            </w:r>
          </w:p>
        </w:tc>
      </w:tr>
      <w:tr w:rsidR="00C77AA0" w:rsidRPr="00D63D9C" w14:paraId="105A70B1" w14:textId="77777777" w:rsidTr="00C77AA0">
        <w:trPr>
          <w:trHeight w:val="3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D73373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Tipo de Conexión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EDDAE9A" w14:textId="6E522FCA" w:rsidR="005539E5" w:rsidRPr="005F3B40" w:rsidRDefault="00C77AA0" w:rsidP="00C77AA0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Aérea:    </w:t>
            </w:r>
            <w:r w:rsidR="00F4531B" w:rsidRPr="005F3B40">
              <w:rPr>
                <w:rFonts w:cs="Calibri"/>
                <w:color w:val="000000"/>
                <w:szCs w:val="18"/>
                <w:lang w:val="es-MX" w:eastAsia="es-MX"/>
              </w:rPr>
              <w:t>X</w:t>
            </w: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         </w:t>
            </w:r>
            <w:r w:rsidR="005539E5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             </w:t>
            </w: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Subterránea:                </w:t>
            </w:r>
          </w:p>
          <w:p w14:paraId="09800C09" w14:textId="77777777" w:rsidR="00C77AA0" w:rsidRPr="005F3B40" w:rsidRDefault="00C77AA0" w:rsidP="00C77AA0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Compartición:                 </w:t>
            </w:r>
            <w:r w:rsidR="005539E5"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 xml:space="preserve">Media Tensión:         </w:t>
            </w:r>
          </w:p>
        </w:tc>
      </w:tr>
      <w:tr w:rsidR="00C77AA0" w:rsidRPr="00350922" w14:paraId="7844B8B0" w14:textId="77777777" w:rsidTr="00B43A04">
        <w:trPr>
          <w:trHeight w:val="46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1EB59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Elaborado por (Nombre y empresa)</w:t>
            </w:r>
          </w:p>
        </w:tc>
        <w:tc>
          <w:tcPr>
            <w:tcW w:w="3303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0CCB4E5" w14:textId="31BB02C8" w:rsidR="005539E5" w:rsidRPr="005F3B40" w:rsidRDefault="00315D5A" w:rsidP="00045ADB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5F3B40">
              <w:rPr>
                <w:rFonts w:cs="Calibri"/>
                <w:color w:val="000000"/>
                <w:szCs w:val="18"/>
                <w:lang w:val="es-MX" w:eastAsia="es-MX"/>
              </w:rPr>
              <w:t>American Tower</w:t>
            </w:r>
          </w:p>
        </w:tc>
      </w:tr>
      <w:tr w:rsidR="00C77AA0" w:rsidRPr="00C269BE" w14:paraId="1AE1C155" w14:textId="77777777" w:rsidTr="00C77AA0">
        <w:trPr>
          <w:trHeight w:val="315"/>
        </w:trPr>
        <w:tc>
          <w:tcPr>
            <w:tcW w:w="169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6E2FBF" w14:textId="77777777" w:rsidR="00C77AA0" w:rsidRPr="00C269BE" w:rsidRDefault="00C77AA0" w:rsidP="00C4251F">
            <w:pPr>
              <w:tabs>
                <w:tab w:val="clear" w:pos="8647"/>
              </w:tabs>
              <w:ind w:right="0"/>
              <w:jc w:val="left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Fecha Elaboración</w:t>
            </w:r>
          </w:p>
        </w:tc>
        <w:tc>
          <w:tcPr>
            <w:tcW w:w="3303" w:type="pct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A9D4F" w14:textId="594356E8" w:rsidR="00C77AA0" w:rsidRPr="005F3B40" w:rsidRDefault="00D63D9C" w:rsidP="00C77AA0">
            <w:pPr>
              <w:tabs>
                <w:tab w:val="clear" w:pos="8647"/>
              </w:tabs>
              <w:ind w:right="0"/>
              <w:jc w:val="left"/>
              <w:rPr>
                <w:rFonts w:cs="Times New Roman"/>
                <w:color w:val="000000"/>
                <w:sz w:val="20"/>
                <w:lang w:val="es-MX" w:eastAsia="es-MX"/>
              </w:rPr>
            </w:pPr>
            <w:r>
              <w:rPr>
                <w:rFonts w:cs="Times New Roman"/>
                <w:color w:val="000000"/>
                <w:sz w:val="20"/>
                <w:lang w:val="es-MX" w:eastAsia="es-MX"/>
              </w:rPr>
              <w:t>1</w:t>
            </w:r>
            <w:r w:rsidR="003D7B70">
              <w:rPr>
                <w:rFonts w:cs="Times New Roman"/>
                <w:color w:val="000000"/>
                <w:sz w:val="20"/>
                <w:lang w:val="es-MX" w:eastAsia="es-MX"/>
              </w:rPr>
              <w:t>4</w:t>
            </w:r>
            <w:r>
              <w:rPr>
                <w:rFonts w:cs="Times New Roman"/>
                <w:color w:val="000000"/>
                <w:sz w:val="20"/>
                <w:lang w:val="es-MX" w:eastAsia="es-MX"/>
              </w:rPr>
              <w:t xml:space="preserve"> de enero de 2021</w:t>
            </w:r>
          </w:p>
        </w:tc>
      </w:tr>
    </w:tbl>
    <w:p w14:paraId="61C2A75A" w14:textId="77777777" w:rsidR="00920886" w:rsidRPr="00C269BE" w:rsidRDefault="00920886" w:rsidP="00984959">
      <w:pPr>
        <w:rPr>
          <w:lang w:val="es-MX"/>
        </w:rPr>
      </w:pPr>
    </w:p>
    <w:p w14:paraId="039B20DC" w14:textId="77777777" w:rsidR="007E03DD" w:rsidRPr="00C269BE" w:rsidRDefault="007E03DD" w:rsidP="00984959">
      <w:pPr>
        <w:rPr>
          <w:lang w:val="es-MX"/>
        </w:rPr>
      </w:pPr>
    </w:p>
    <w:p w14:paraId="71484061" w14:textId="77777777" w:rsidR="007E03DD" w:rsidRPr="00C269BE" w:rsidRDefault="007E03DD" w:rsidP="00984959">
      <w:pPr>
        <w:rPr>
          <w:lang w:val="es-MX"/>
        </w:rPr>
      </w:pPr>
    </w:p>
    <w:p w14:paraId="7BDACCBC" w14:textId="77777777" w:rsidR="007E03DD" w:rsidRPr="00C269BE" w:rsidRDefault="007E03DD" w:rsidP="00984959">
      <w:pPr>
        <w:rPr>
          <w:lang w:val="es-MX"/>
        </w:rPr>
      </w:pPr>
    </w:p>
    <w:p w14:paraId="13ED401C" w14:textId="77777777" w:rsidR="00C77AA0" w:rsidRPr="00C269BE" w:rsidRDefault="00C77AA0" w:rsidP="00984959">
      <w:pPr>
        <w:rPr>
          <w:lang w:val="es-MX"/>
        </w:rPr>
      </w:pPr>
    </w:p>
    <w:p w14:paraId="0FC136BC" w14:textId="77777777" w:rsidR="00920886" w:rsidRPr="00C269BE" w:rsidRDefault="005539E5" w:rsidP="00984959">
      <w:pPr>
        <w:pStyle w:val="Ttulo2"/>
        <w:rPr>
          <w:lang w:val="es-MX"/>
        </w:rPr>
      </w:pPr>
      <w:bookmarkStart w:id="7" w:name="_Toc511567048"/>
      <w:r w:rsidRPr="00C269BE">
        <w:rPr>
          <w:lang w:val="es-MX"/>
        </w:rPr>
        <w:lastRenderedPageBreak/>
        <w:t>Plano de localización</w:t>
      </w:r>
      <w:bookmarkEnd w:id="7"/>
    </w:p>
    <w:p w14:paraId="025D857F" w14:textId="77777777" w:rsidR="005539E5" w:rsidRPr="00C269BE" w:rsidRDefault="005539E5" w:rsidP="00984959">
      <w:pPr>
        <w:rPr>
          <w:lang w:val="es-MX"/>
        </w:rPr>
      </w:pPr>
    </w:p>
    <w:p w14:paraId="58D6F948" w14:textId="77777777" w:rsidR="005539E5" w:rsidRPr="00C269BE" w:rsidRDefault="005539E5" w:rsidP="005539E5">
      <w:pPr>
        <w:jc w:val="center"/>
        <w:rPr>
          <w:lang w:val="es-MX"/>
        </w:rPr>
      </w:pPr>
      <w:r w:rsidRPr="00C269BE">
        <w:rPr>
          <w:lang w:val="es-MX"/>
        </w:rPr>
        <w:t>Plano de referencia</w:t>
      </w:r>
    </w:p>
    <w:p w14:paraId="4A261613" w14:textId="77777777" w:rsidR="005539E5" w:rsidRPr="00C269BE" w:rsidRDefault="005539E5" w:rsidP="005539E5">
      <w:pPr>
        <w:jc w:val="center"/>
        <w:rPr>
          <w:color w:val="808080" w:themeColor="background1" w:themeShade="80"/>
          <w:sz w:val="14"/>
          <w:szCs w:val="14"/>
          <w:lang w:val="es-MX"/>
        </w:rPr>
      </w:pPr>
      <w:r w:rsidRPr="00C269BE">
        <w:rPr>
          <w:color w:val="808080" w:themeColor="background1" w:themeShade="80"/>
          <w:sz w:val="14"/>
          <w:szCs w:val="14"/>
          <w:lang w:val="es-MX"/>
        </w:rPr>
        <w:t>(</w:t>
      </w:r>
      <w:r w:rsidRPr="00C269BE">
        <w:rPr>
          <w:i/>
          <w:color w:val="808080" w:themeColor="background1" w:themeShade="80"/>
          <w:sz w:val="14"/>
          <w:szCs w:val="14"/>
          <w:lang w:val="es-MX"/>
        </w:rPr>
        <w:t xml:space="preserve">Colocar imagen de Google </w:t>
      </w:r>
      <w:proofErr w:type="spellStart"/>
      <w:r w:rsidRPr="00C269BE">
        <w:rPr>
          <w:i/>
          <w:color w:val="808080" w:themeColor="background1" w:themeShade="80"/>
          <w:sz w:val="14"/>
          <w:szCs w:val="14"/>
          <w:lang w:val="es-MX"/>
        </w:rPr>
        <w:t>Maps</w:t>
      </w:r>
      <w:proofErr w:type="spellEnd"/>
      <w:r w:rsidRPr="00C269BE">
        <w:rPr>
          <w:i/>
          <w:color w:val="808080" w:themeColor="background1" w:themeShade="80"/>
          <w:sz w:val="14"/>
          <w:szCs w:val="14"/>
          <w:lang w:val="es-MX"/>
        </w:rPr>
        <w:t>, la imagen debe tener una buena resolución</w:t>
      </w:r>
      <w:r w:rsidRPr="00C269BE">
        <w:rPr>
          <w:color w:val="808080" w:themeColor="background1" w:themeShade="80"/>
          <w:sz w:val="14"/>
          <w:szCs w:val="14"/>
          <w:lang w:val="es-MX"/>
        </w:rPr>
        <w:t>)</w:t>
      </w:r>
    </w:p>
    <w:p w14:paraId="3229BC5B" w14:textId="14E99D59" w:rsidR="005539E5" w:rsidRPr="00C269BE" w:rsidRDefault="005539E5" w:rsidP="005539E5">
      <w:pPr>
        <w:jc w:val="center"/>
        <w:rPr>
          <w:lang w:val="es-MX"/>
        </w:rPr>
      </w:pPr>
    </w:p>
    <w:p w14:paraId="062BC6A7" w14:textId="1ED71DAE" w:rsidR="005539E5" w:rsidRPr="00C269BE" w:rsidRDefault="00315D5A" w:rsidP="005539E5">
      <w:pPr>
        <w:rPr>
          <w:lang w:val="es-MX"/>
        </w:rPr>
      </w:pPr>
      <w:r w:rsidRPr="00C269BE">
        <w:rPr>
          <w:rFonts w:cs="Times New Roman"/>
          <w:noProof/>
          <w:sz w:val="14"/>
          <w:szCs w:val="14"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C733A7" wp14:editId="4FFC4F07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471160" cy="6202680"/>
                <wp:effectExtent l="0" t="0" r="21590" b="2667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71160" cy="6202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A27BC7E" w14:textId="09E78F24" w:rsidR="005539E5" w:rsidRDefault="00D63D9C" w:rsidP="005539E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F7F91D" wp14:editId="6893D1E1">
                                  <wp:extent cx="5516880" cy="4831080"/>
                                  <wp:effectExtent l="0" t="0" r="7620" b="762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16880" cy="483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C733A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0;margin-top:.65pt;width:430.8pt;height:488.4pt;z-index:251658240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" fillcolor="window" strokeweight=".5pt">
                <v:path arrowok="t"/>
                <v:textbox>
                  <w:txbxContent>
                    <w:p w14:paraId="2A27BC7E" w14:textId="09E78F24" w:rsidR="005539E5" w:rsidRDefault="00D63D9C" w:rsidP="005539E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F7F91D" wp14:editId="6893D1E1">
                            <wp:extent cx="5516880" cy="4831080"/>
                            <wp:effectExtent l="0" t="0" r="7620" b="762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16880" cy="483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431C" w:rsidRPr="00C269BE">
        <w:rPr>
          <w:rFonts w:cs="Times New Roman"/>
          <w:noProof/>
          <w:sz w:val="14"/>
          <w:szCs w:val="14"/>
          <w:lang w:val="es-MX"/>
        </w:rPr>
        <w:t xml:space="preserve"> </w:t>
      </w:r>
    </w:p>
    <w:p w14:paraId="5870B51B" w14:textId="6878F7F0" w:rsidR="005539E5" w:rsidRPr="00C269BE" w:rsidRDefault="005539E5" w:rsidP="00984959">
      <w:pPr>
        <w:rPr>
          <w:lang w:val="es-MX"/>
        </w:rPr>
      </w:pPr>
    </w:p>
    <w:p w14:paraId="76E0AEBD" w14:textId="504B9F34" w:rsidR="005539E5" w:rsidRPr="00C269BE" w:rsidRDefault="005539E5" w:rsidP="00984959">
      <w:pPr>
        <w:rPr>
          <w:lang w:val="es-MX"/>
        </w:rPr>
      </w:pPr>
    </w:p>
    <w:p w14:paraId="249C7203" w14:textId="0123B742" w:rsidR="005539E5" w:rsidRPr="00C269BE" w:rsidRDefault="00315D5A" w:rsidP="00984959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3169AB56" wp14:editId="37532451">
                <wp:simplePos x="0" y="0"/>
                <wp:positionH relativeFrom="column">
                  <wp:posOffset>935355</wp:posOffset>
                </wp:positionH>
                <wp:positionV relativeFrom="paragraph">
                  <wp:posOffset>100329</wp:posOffset>
                </wp:positionV>
                <wp:extent cx="1684020" cy="3990975"/>
                <wp:effectExtent l="76200" t="38100" r="49530" b="857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4020" cy="399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D79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73.65pt;margin-top:7.9pt;width:132.6pt;height:314.25pt;flip:y;z-index: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20CE9F8E" w14:textId="4A6ADED9" w:rsidR="005539E5" w:rsidRPr="00C269BE" w:rsidRDefault="005539E5" w:rsidP="00984959">
      <w:pPr>
        <w:rPr>
          <w:lang w:val="es-MX"/>
        </w:rPr>
      </w:pPr>
    </w:p>
    <w:p w14:paraId="31CBC27C" w14:textId="4D41BDA9" w:rsidR="005539E5" w:rsidRPr="00C269BE" w:rsidRDefault="005539E5" w:rsidP="00984959">
      <w:pPr>
        <w:rPr>
          <w:lang w:val="es-MX"/>
        </w:rPr>
      </w:pPr>
    </w:p>
    <w:p w14:paraId="70F0D5DA" w14:textId="77777777" w:rsidR="00920886" w:rsidRPr="00C269BE" w:rsidRDefault="00920886" w:rsidP="00984959">
      <w:pPr>
        <w:rPr>
          <w:lang w:val="es-MX"/>
        </w:rPr>
      </w:pPr>
      <w:r w:rsidRPr="00C269BE">
        <w:rPr>
          <w:lang w:val="es-MX"/>
        </w:rPr>
        <w:t xml:space="preserve">n </w:t>
      </w:r>
      <w:proofErr w:type="spellStart"/>
      <w:r w:rsidRPr="00C269BE">
        <w:rPr>
          <w:lang w:val="es-MX"/>
        </w:rPr>
        <w:t>write</w:t>
      </w:r>
      <w:proofErr w:type="spellEnd"/>
      <w:r w:rsidRPr="00C269BE">
        <w:rPr>
          <w:lang w:val="es-MX"/>
        </w:rPr>
        <w:t xml:space="preserve"> </w:t>
      </w:r>
      <w:proofErr w:type="spellStart"/>
      <w:r w:rsidRPr="00C269BE">
        <w:rPr>
          <w:lang w:val="es-MX"/>
        </w:rPr>
        <w:t>here</w:t>
      </w:r>
      <w:proofErr w:type="spellEnd"/>
      <w:r w:rsidRPr="00C269BE">
        <w:rPr>
          <w:lang w:val="es-MX"/>
        </w:rPr>
        <w:t xml:space="preserve"> normal </w:t>
      </w:r>
      <w:proofErr w:type="spellStart"/>
      <w:r w:rsidRPr="00C269BE">
        <w:rPr>
          <w:lang w:val="es-MX"/>
        </w:rPr>
        <w:t>text</w:t>
      </w:r>
      <w:proofErr w:type="spellEnd"/>
    </w:p>
    <w:p w14:paraId="6248FEFC" w14:textId="1ECD0844" w:rsidR="00920886" w:rsidRPr="00C269BE" w:rsidRDefault="00920886" w:rsidP="00984959">
      <w:pPr>
        <w:rPr>
          <w:lang w:val="es-MX"/>
        </w:rPr>
      </w:pPr>
    </w:p>
    <w:p w14:paraId="256AEDE1" w14:textId="4F165719" w:rsidR="005539E5" w:rsidRPr="00C269BE" w:rsidRDefault="005539E5" w:rsidP="00984959">
      <w:pPr>
        <w:rPr>
          <w:lang w:val="es-MX"/>
        </w:rPr>
      </w:pPr>
    </w:p>
    <w:p w14:paraId="12348C89" w14:textId="53C329B4" w:rsidR="005539E5" w:rsidRPr="00C269BE" w:rsidRDefault="005539E5" w:rsidP="00984959">
      <w:pPr>
        <w:rPr>
          <w:lang w:val="es-MX"/>
        </w:rPr>
      </w:pPr>
    </w:p>
    <w:p w14:paraId="0500154D" w14:textId="017E869C" w:rsidR="005539E5" w:rsidRPr="00C269BE" w:rsidRDefault="005539E5" w:rsidP="00984959">
      <w:pPr>
        <w:rPr>
          <w:lang w:val="es-MX"/>
        </w:rPr>
      </w:pPr>
    </w:p>
    <w:p w14:paraId="6F3DE0EB" w14:textId="09D3A720" w:rsidR="005539E5" w:rsidRPr="00C269BE" w:rsidRDefault="005539E5" w:rsidP="00984959">
      <w:pPr>
        <w:rPr>
          <w:lang w:val="es-MX"/>
        </w:rPr>
      </w:pPr>
    </w:p>
    <w:p w14:paraId="33EA8F2F" w14:textId="4E148416" w:rsidR="005539E5" w:rsidRPr="00C269BE" w:rsidRDefault="005539E5" w:rsidP="00984959">
      <w:pPr>
        <w:rPr>
          <w:lang w:val="es-MX"/>
        </w:rPr>
      </w:pPr>
    </w:p>
    <w:p w14:paraId="4883C2A2" w14:textId="17B255D6" w:rsidR="009314D4" w:rsidRPr="003509CA" w:rsidRDefault="003D7B70">
      <w:pPr>
        <w:tabs>
          <w:tab w:val="clear" w:pos="8647"/>
        </w:tabs>
        <w:spacing w:before="0" w:after="0"/>
        <w:ind w:right="0"/>
        <w:jc w:val="left"/>
        <w:rPr>
          <w:snapToGrid w:val="0"/>
          <w:color w:val="000000" w:themeColor="text1"/>
          <w:sz w:val="24"/>
          <w:lang w:val="es-MX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4388" behindDoc="0" locked="0" layoutInCell="1" allowOverlap="1" wp14:anchorId="2F93BA60" wp14:editId="52B88E37">
                <wp:simplePos x="0" y="0"/>
                <wp:positionH relativeFrom="margin">
                  <wp:posOffset>447675</wp:posOffset>
                </wp:positionH>
                <wp:positionV relativeFrom="paragraph">
                  <wp:posOffset>2254250</wp:posOffset>
                </wp:positionV>
                <wp:extent cx="2647950" cy="352425"/>
                <wp:effectExtent l="0" t="0" r="19050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A23A1" w14:textId="404A6106" w:rsidR="003D7B70" w:rsidRPr="00034288" w:rsidRDefault="003D7B70" w:rsidP="003D7B70">
                            <w:pPr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CANDICATO A 612M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3BA60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7" type="#_x0000_t202" style="position:absolute;margin-left:35.25pt;margin-top:177.5pt;width:208.5pt;height:27.75pt;z-index:2516643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" fillcolor="white [3201]" strokeweight=".5pt">
                <v:textbox>
                  <w:txbxContent>
                    <w:p w14:paraId="57DA23A1" w14:textId="404A6106" w:rsidR="003D7B70" w:rsidRPr="00034288" w:rsidRDefault="003D7B70" w:rsidP="003D7B70">
                      <w:pPr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>CANDICATO A 612M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1AF28CCD" wp14:editId="198B64E2">
                <wp:simplePos x="0" y="0"/>
                <wp:positionH relativeFrom="column">
                  <wp:posOffset>906780</wp:posOffset>
                </wp:positionH>
                <wp:positionV relativeFrom="paragraph">
                  <wp:posOffset>815975</wp:posOffset>
                </wp:positionV>
                <wp:extent cx="1478280" cy="1162050"/>
                <wp:effectExtent l="57150" t="38100" r="4572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8280" cy="1162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DF2B" id="Conector recto de flecha 24" o:spid="_x0000_s1026" type="#_x0000_t32" style="position:absolute;margin-left:71.4pt;margin-top:64.25pt;width:116.4pt;height:91.5pt;flip:y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47E0BB94" wp14:editId="00B80305">
                <wp:simplePos x="0" y="0"/>
                <wp:positionH relativeFrom="column">
                  <wp:posOffset>430530</wp:posOffset>
                </wp:positionH>
                <wp:positionV relativeFrom="paragraph">
                  <wp:posOffset>1920875</wp:posOffset>
                </wp:positionV>
                <wp:extent cx="2647950" cy="352425"/>
                <wp:effectExtent l="0" t="0" r="19050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790B31" w14:textId="53F66D82" w:rsidR="00034288" w:rsidRDefault="00034288">
                            <w:pPr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Punto </w:t>
                            </w:r>
                            <w:r w:rsidRPr="00034288"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nominal</w:t>
                            </w:r>
                            <w:r w:rsidR="00454FF5"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(anillo de </w:t>
                            </w:r>
                            <w:r w:rsidR="003D7B70"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búsqueda</w:t>
                            </w:r>
                            <w:r w:rsidR="00454FF5"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A9ECC79" w14:textId="2A98C0EE" w:rsidR="00034288" w:rsidRPr="00034288" w:rsidRDefault="00034288">
                            <w:pPr>
                              <w:rPr>
                                <w:lang w:val="es-MX"/>
                                <w14:textOutline w14:w="9525" w14:cap="rnd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BB94" id="Cuadro de texto 23" o:spid="_x0000_s1028" type="#_x0000_t202" style="position:absolute;margin-left:33.9pt;margin-top:151.25pt;width:208.5pt;height:27.75pt;z-index:2516592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" fillcolor="white [3201]" strokeweight=".5pt">
                <v:textbox>
                  <w:txbxContent>
                    <w:p w14:paraId="7B790B31" w14:textId="53F66D82" w:rsidR="00034288" w:rsidRDefault="00034288">
                      <w:pPr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 xml:space="preserve">Punto </w:t>
                      </w:r>
                      <w:r w:rsidRPr="00034288"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>nominal</w:t>
                      </w:r>
                      <w:r w:rsidR="00454FF5"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 xml:space="preserve"> (anillo de </w:t>
                      </w:r>
                      <w:r w:rsidR="003D7B70"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>búsqueda</w:t>
                      </w:r>
                      <w:r w:rsidR="00454FF5"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A9ECC79" w14:textId="2A98C0EE" w:rsidR="00034288" w:rsidRPr="00034288" w:rsidRDefault="00034288">
                      <w:pPr>
                        <w:rPr>
                          <w:lang w:val="es-MX"/>
                          <w14:textOutline w14:w="9525" w14:cap="rnd" w14:cmpd="sng" w14:algn="ctr">
                            <w14:solidFill>
                              <w14:schemeClr w14:val="tx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14D4" w:rsidRPr="00C269BE">
        <w:rPr>
          <w:lang w:val="es-MX"/>
        </w:rPr>
        <w:br w:type="page"/>
      </w:r>
    </w:p>
    <w:p w14:paraId="01CEA26A" w14:textId="77777777" w:rsidR="009314D4" w:rsidRPr="00C269BE" w:rsidRDefault="009314D4" w:rsidP="009314D4">
      <w:pPr>
        <w:pStyle w:val="Ttulo1"/>
        <w:numPr>
          <w:ilvl w:val="0"/>
          <w:numId w:val="0"/>
        </w:numPr>
        <w:ind w:left="567"/>
        <w:rPr>
          <w:lang w:val="es-MX"/>
        </w:rPr>
      </w:pPr>
    </w:p>
    <w:p w14:paraId="6F395CA6" w14:textId="77777777" w:rsidR="00792E97" w:rsidRPr="00C269BE" w:rsidRDefault="005539E5" w:rsidP="00984959">
      <w:pPr>
        <w:pStyle w:val="Ttulo1"/>
        <w:rPr>
          <w:lang w:val="es-MX"/>
        </w:rPr>
      </w:pPr>
      <w:bookmarkStart w:id="8" w:name="_Toc511567049"/>
      <w:r w:rsidRPr="00C269BE">
        <w:rPr>
          <w:lang w:val="es-MX"/>
        </w:rPr>
        <w:t>Validaciones</w:t>
      </w:r>
      <w:bookmarkEnd w:id="8"/>
    </w:p>
    <w:p w14:paraId="06A44997" w14:textId="77777777" w:rsidR="00665287" w:rsidRPr="00C269BE" w:rsidRDefault="005539E5" w:rsidP="00984959">
      <w:pPr>
        <w:pStyle w:val="Ttulo2"/>
        <w:rPr>
          <w:lang w:val="es-MX"/>
        </w:rPr>
      </w:pPr>
      <w:bookmarkStart w:id="9" w:name="_Toc469038424"/>
      <w:bookmarkStart w:id="10" w:name="_Toc469038468"/>
      <w:bookmarkStart w:id="11" w:name="_Toc469050421"/>
      <w:bookmarkStart w:id="12" w:name="_Toc481673791"/>
      <w:bookmarkStart w:id="13" w:name="_Toc511567050"/>
      <w:r w:rsidRPr="00C269BE">
        <w:rPr>
          <w:lang w:val="es-MX"/>
        </w:rPr>
        <w:t>Validación RF</w:t>
      </w:r>
      <w:bookmarkEnd w:id="9"/>
      <w:bookmarkEnd w:id="10"/>
      <w:bookmarkEnd w:id="11"/>
      <w:bookmarkEnd w:id="12"/>
      <w:bookmarkEnd w:id="13"/>
    </w:p>
    <w:p w14:paraId="67A7E505" w14:textId="77777777" w:rsidR="005539E5" w:rsidRPr="00C269BE" w:rsidRDefault="005539E5" w:rsidP="00984959">
      <w:pPr>
        <w:rPr>
          <w:lang w:val="es-MX"/>
        </w:rPr>
      </w:pP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5280"/>
      </w:tblGrid>
      <w:tr w:rsidR="005539E5" w:rsidRPr="00D63D9C" w14:paraId="1DCEC1E5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09CF61" w14:textId="77777777" w:rsidR="005539E5" w:rsidRPr="00C269BE" w:rsidRDefault="005539E5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Evaluado por (Nombre y empresa)</w:t>
            </w:r>
          </w:p>
        </w:tc>
        <w:tc>
          <w:tcPr>
            <w:tcW w:w="304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65788F" w14:textId="77777777" w:rsidR="005539E5" w:rsidRPr="00C269BE" w:rsidRDefault="005539E5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 </w:t>
            </w:r>
          </w:p>
        </w:tc>
      </w:tr>
      <w:tr w:rsidR="005539E5" w:rsidRPr="00C269BE" w14:paraId="519A69A4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F12DA8" w14:textId="77777777" w:rsidR="005539E5" w:rsidRPr="00C269BE" w:rsidRDefault="00787D42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Fecha de Evaluación</w:t>
            </w:r>
          </w:p>
        </w:tc>
        <w:tc>
          <w:tcPr>
            <w:tcW w:w="304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2715A1B" w14:textId="77777777" w:rsidR="005539E5" w:rsidRPr="00C269BE" w:rsidRDefault="005539E5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</w:p>
        </w:tc>
      </w:tr>
    </w:tbl>
    <w:p w14:paraId="2BD39C63" w14:textId="77777777" w:rsidR="005539E5" w:rsidRPr="00C269BE" w:rsidRDefault="005539E5" w:rsidP="005539E5">
      <w:pPr>
        <w:rPr>
          <w:lang w:val="es-MX"/>
        </w:rPr>
      </w:pPr>
      <w:r w:rsidRPr="00C269BE">
        <w:rPr>
          <w:rFonts w:cs="Times New Roman"/>
          <w:noProof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425BAF3" wp14:editId="3681B393">
                <wp:simplePos x="0" y="0"/>
                <wp:positionH relativeFrom="margin">
                  <wp:align>right</wp:align>
                </wp:positionH>
                <wp:positionV relativeFrom="paragraph">
                  <wp:posOffset>339090</wp:posOffset>
                </wp:positionV>
                <wp:extent cx="5494020" cy="3590925"/>
                <wp:effectExtent l="0" t="0" r="11430" b="28575"/>
                <wp:wrapSquare wrapText="bothSides"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94020" cy="3590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5C8BD94E" w14:textId="2D72F91A" w:rsidR="005539E5" w:rsidRPr="005539E5" w:rsidRDefault="00787D42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Altán ID: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310128   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Tower ID: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>179375</w:t>
                            </w:r>
                          </w:p>
                          <w:p w14:paraId="7C1C5C66" w14:textId="77777777" w:rsidR="00787D42" w:rsidRDefault="00787D42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6711B7CD" w14:textId="77777777" w:rsidR="00787D42" w:rsidRDefault="00787D42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Coordenadas:</w:t>
                            </w:r>
                          </w:p>
                          <w:p w14:paraId="2DC53254" w14:textId="41B59CB0" w:rsidR="00787D42" w:rsidRPr="005539E5" w:rsidRDefault="00787D42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Latitud:</w:t>
                            </w:r>
                            <w:r w:rsid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>22.893848°</w:t>
                            </w:r>
                            <w:r w:rsid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Altitud:</w:t>
                            </w:r>
                            <w:r w:rsidR="00D63D9C" w:rsidRPr="00D63D9C">
                              <w:t xml:space="preserve"> 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>-103.484268°</w:t>
                            </w:r>
                          </w:p>
                          <w:p w14:paraId="012887DA" w14:textId="77777777" w:rsidR="00787D42" w:rsidRDefault="00787D42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0AF066AD" w14:textId="77777777" w:rsidR="005539E5" w:rsidRP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Tipo de Escenario: </w:t>
                            </w:r>
                          </w:p>
                          <w:p w14:paraId="439FC255" w14:textId="77777777" w:rsidR="005539E5" w:rsidRP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Rawland:________                                  </w:t>
                            </w:r>
                          </w:p>
                          <w:p w14:paraId="62EF00CB" w14:textId="77777777" w:rsidR="005539E5" w:rsidRP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Rooftop: ________   </w:t>
                            </w:r>
                          </w:p>
                          <w:p w14:paraId="05FE600A" w14:textId="77777777" w:rsidR="005539E5" w:rsidRP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Altura de Inmueble: _______    </w:t>
                            </w:r>
                            <w:r w:rsidR="00ED5CE6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   </w:t>
                            </w: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Altura Torre _______  </w:t>
                            </w:r>
                          </w:p>
                          <w:p w14:paraId="0AB70F84" w14:textId="77777777" w:rsidR="005539E5" w:rsidRP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2BDAF10E" w14:textId="77777777" w:rsidR="005539E5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>Altura NCRA Validada por RF: _________</w:t>
                            </w:r>
                            <w:r w:rsidR="00787D42">
                              <w:rPr>
                                <w:noProof/>
                                <w:szCs w:val="18"/>
                                <w:lang w:val="es-MX"/>
                              </w:rPr>
                              <w:t>___</w:t>
                            </w: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>_</w:t>
                            </w:r>
                          </w:p>
                          <w:p w14:paraId="095E5F1C" w14:textId="77777777" w:rsidR="005539E5" w:rsidRPr="00712568" w:rsidRDefault="005539E5" w:rsidP="005539E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</w:rPr>
                              <w:t>Sector 1: _______   Sector 2: ________     Sector 3: ________</w:t>
                            </w:r>
                          </w:p>
                          <w:p w14:paraId="0473716B" w14:textId="77777777" w:rsidR="005539E5" w:rsidRPr="00712568" w:rsidRDefault="005539E5" w:rsidP="005539E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</w:rPr>
                              <w:t xml:space="preserve">Azimuth 1: ________   Azimuth 2: ________   Azimuth 3: ________ </w:t>
                            </w:r>
                          </w:p>
                          <w:p w14:paraId="5BD2CAD8" w14:textId="77777777" w:rsidR="005539E5" w:rsidRPr="00CB46A7" w:rsidRDefault="005539E5" w:rsidP="005539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5BAF3" id="Text Box 9" o:spid="_x0000_s1028" type="#_x0000_t202" style="position:absolute;left:0;text-align:left;margin-left:381.4pt;margin-top:26.7pt;width:432.6pt;height:282.75pt;z-index: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" fillcolor="window" strokeweight=".5pt">
                <v:path arrowok="t"/>
                <v:textbox>
                  <w:txbxContent>
                    <w:p w14:paraId="5C8BD94E" w14:textId="2D72F91A" w:rsidR="005539E5" w:rsidRPr="005539E5" w:rsidRDefault="00787D42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Altán ID: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 xml:space="preserve">310128   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 xml:space="preserve"> Tower ID: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>179375</w:t>
                      </w:r>
                    </w:p>
                    <w:p w14:paraId="7C1C5C66" w14:textId="77777777" w:rsidR="00787D42" w:rsidRDefault="00787D42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6711B7CD" w14:textId="77777777" w:rsidR="00787D42" w:rsidRDefault="00787D42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Coordenadas:</w:t>
                      </w:r>
                    </w:p>
                    <w:p w14:paraId="2DC53254" w14:textId="41B59CB0" w:rsidR="00787D42" w:rsidRPr="005539E5" w:rsidRDefault="00787D42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 xml:space="preserve"> Latitud:</w:t>
                      </w:r>
                      <w:r w:rsidR="00D63D9C">
                        <w:rPr>
                          <w:noProof/>
                          <w:szCs w:val="18"/>
                          <w:lang w:val="es-MX"/>
                        </w:rPr>
                        <w:t xml:space="preserve"> 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>22.893848°</w:t>
                      </w:r>
                      <w:r w:rsidR="00D63D9C">
                        <w:rPr>
                          <w:noProof/>
                          <w:szCs w:val="18"/>
                          <w:lang w:val="es-MX"/>
                        </w:rPr>
                        <w:t xml:space="preserve">   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 xml:space="preserve"> Altitud:</w:t>
                      </w:r>
                      <w:r w:rsidR="00D63D9C" w:rsidRPr="00D63D9C">
                        <w:t xml:space="preserve"> 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>-103.484268°</w:t>
                      </w:r>
                    </w:p>
                    <w:p w14:paraId="012887DA" w14:textId="77777777" w:rsidR="00787D42" w:rsidRDefault="00787D42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0AF066AD" w14:textId="77777777" w:rsidR="005539E5" w:rsidRP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 xml:space="preserve">Tipo de Escenario: </w:t>
                      </w:r>
                    </w:p>
                    <w:p w14:paraId="439FC255" w14:textId="77777777" w:rsidR="005539E5" w:rsidRP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 xml:space="preserve">Rawland:________                                  </w:t>
                      </w:r>
                    </w:p>
                    <w:p w14:paraId="62EF00CB" w14:textId="77777777" w:rsidR="005539E5" w:rsidRP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 xml:space="preserve">Rooftop: ________   </w:t>
                      </w:r>
                    </w:p>
                    <w:p w14:paraId="05FE600A" w14:textId="77777777" w:rsidR="005539E5" w:rsidRP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 xml:space="preserve">Altura de Inmueble: _______    </w:t>
                      </w:r>
                      <w:r w:rsidR="00ED5CE6">
                        <w:rPr>
                          <w:noProof/>
                          <w:szCs w:val="18"/>
                          <w:lang w:val="es-MX"/>
                        </w:rPr>
                        <w:t xml:space="preserve">    </w:t>
                      </w: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 xml:space="preserve">Altura Torre _______  </w:t>
                      </w:r>
                    </w:p>
                    <w:p w14:paraId="0AB70F84" w14:textId="77777777" w:rsidR="005539E5" w:rsidRP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2BDAF10E" w14:textId="77777777" w:rsidR="005539E5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>Altura NCRA Validada por RF: _________</w:t>
                      </w:r>
                      <w:r w:rsidR="00787D42">
                        <w:rPr>
                          <w:noProof/>
                          <w:szCs w:val="18"/>
                          <w:lang w:val="es-MX"/>
                        </w:rPr>
                        <w:t>___</w:t>
                      </w: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>_</w:t>
                      </w:r>
                    </w:p>
                    <w:p w14:paraId="095E5F1C" w14:textId="77777777" w:rsidR="005539E5" w:rsidRPr="00712568" w:rsidRDefault="005539E5" w:rsidP="005539E5">
                      <w:pPr>
                        <w:rPr>
                          <w:noProof/>
                          <w:szCs w:val="18"/>
                        </w:rPr>
                      </w:pPr>
                      <w:r w:rsidRPr="00712568">
                        <w:rPr>
                          <w:noProof/>
                          <w:szCs w:val="18"/>
                        </w:rPr>
                        <w:t>Sector 1: _______   Sector 2: ________     Sector 3: ________</w:t>
                      </w:r>
                    </w:p>
                    <w:p w14:paraId="0473716B" w14:textId="77777777" w:rsidR="005539E5" w:rsidRPr="00712568" w:rsidRDefault="005539E5" w:rsidP="005539E5">
                      <w:pPr>
                        <w:rPr>
                          <w:noProof/>
                          <w:szCs w:val="18"/>
                        </w:rPr>
                      </w:pPr>
                      <w:r w:rsidRPr="00712568">
                        <w:rPr>
                          <w:noProof/>
                          <w:szCs w:val="18"/>
                        </w:rPr>
                        <w:t xml:space="preserve">Azimuth 1: ________   Azimuth 2: ________   Azimuth 3: ________ </w:t>
                      </w:r>
                    </w:p>
                    <w:p w14:paraId="5BD2CAD8" w14:textId="77777777" w:rsidR="005539E5" w:rsidRPr="00CB46A7" w:rsidRDefault="005539E5" w:rsidP="005539E5"/>
                  </w:txbxContent>
                </v:textbox>
                <w10:wrap type="square" anchorx="margin"/>
              </v:shape>
            </w:pict>
          </mc:Fallback>
        </mc:AlternateContent>
      </w:r>
    </w:p>
    <w:p w14:paraId="70234A58" w14:textId="77777777" w:rsidR="005539E5" w:rsidRPr="00C269BE" w:rsidRDefault="005539E5" w:rsidP="005539E5">
      <w:pPr>
        <w:rPr>
          <w:lang w:val="es-MX"/>
        </w:rPr>
      </w:pPr>
    </w:p>
    <w:p w14:paraId="14E7FDA5" w14:textId="77777777" w:rsidR="005539E5" w:rsidRPr="00C269BE" w:rsidRDefault="005539E5" w:rsidP="005539E5">
      <w:pPr>
        <w:pStyle w:val="Ttulo2"/>
        <w:rPr>
          <w:lang w:val="es-MX"/>
        </w:rPr>
      </w:pPr>
      <w:bookmarkStart w:id="14" w:name="_Toc511567051"/>
      <w:r w:rsidRPr="00C269BE">
        <w:rPr>
          <w:lang w:val="es-MX"/>
        </w:rPr>
        <w:lastRenderedPageBreak/>
        <w:t>Validación T</w:t>
      </w:r>
      <w:r w:rsidR="009314D4" w:rsidRPr="00C269BE">
        <w:rPr>
          <w:lang w:val="es-MX"/>
        </w:rPr>
        <w:t>ransmisión</w:t>
      </w:r>
      <w:bookmarkEnd w:id="14"/>
    </w:p>
    <w:p w14:paraId="22FA572B" w14:textId="77777777" w:rsidR="005539E5" w:rsidRPr="00C269BE" w:rsidRDefault="009314D4" w:rsidP="005539E5">
      <w:pPr>
        <w:rPr>
          <w:lang w:val="es-MX"/>
        </w:rPr>
      </w:pPr>
      <w:r w:rsidRPr="00C269BE">
        <w:rPr>
          <w:rFonts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8D2EA31" wp14:editId="3E6F20D5">
                <wp:simplePos x="0" y="0"/>
                <wp:positionH relativeFrom="margin">
                  <wp:posOffset>20955</wp:posOffset>
                </wp:positionH>
                <wp:positionV relativeFrom="paragraph">
                  <wp:posOffset>974725</wp:posOffset>
                </wp:positionV>
                <wp:extent cx="5486400" cy="6305550"/>
                <wp:effectExtent l="0" t="0" r="19050" b="1905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6305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5BCDDEF9" w14:textId="46D9F184" w:rsidR="002B0655" w:rsidRPr="00757D70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757D70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Altán ID: 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>310128</w:t>
                            </w:r>
                            <w:r w:rsidRPr="00757D70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                      Tower ID: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>179375</w:t>
                            </w:r>
                          </w:p>
                          <w:p w14:paraId="03EFE7E7" w14:textId="77777777" w:rsidR="002B0655" w:rsidRPr="00757D70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25A03C8C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Coordenadas:</w:t>
                            </w:r>
                          </w:p>
                          <w:p w14:paraId="0F3F801C" w14:textId="3270D643" w:rsidR="002B0655" w:rsidRPr="005539E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Latitud:</w:t>
                            </w:r>
                            <w:r w:rsid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>22.893848°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Longitud:</w:t>
                            </w:r>
                            <w:r w:rsid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>-103.484268°</w:t>
                            </w:r>
                          </w:p>
                          <w:p w14:paraId="12225CF6" w14:textId="77777777" w:rsidR="002B0655" w:rsidRPr="00712568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4B54F1FA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14D3EEE5" w14:textId="2C4DFAD0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Solución RAN Aprobada:__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______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___________</w:t>
                            </w:r>
                          </w:p>
                          <w:p w14:paraId="21809053" w14:textId="3A2C3B57" w:rsidR="002B0655" w:rsidRPr="005539E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Medio de Transmisión:__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_____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______________</w:t>
                            </w:r>
                          </w:p>
                          <w:p w14:paraId="5C2D7E6B" w14:textId="7370C7FD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Proveedor:__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_______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_____________________</w:t>
                            </w:r>
                          </w:p>
                          <w:p w14:paraId="5857A689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359CC38A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  <w:lang w:val="es-MX"/>
                              </w:rPr>
                              <w:t>FO: Fecha de Validacion: ____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________</w:t>
                            </w:r>
                            <w:r w:rsidRPr="00712568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____ </w:t>
                            </w:r>
                          </w:p>
                          <w:p w14:paraId="5A0662F1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Tipo de  FO:  FO Oscura:_________                FO Capacidad:___________</w:t>
                            </w:r>
                          </w:p>
                          <w:p w14:paraId="420EA146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Tipo de Acometida:                Aerea : ______           Subterranea: _______</w:t>
                            </w:r>
                          </w:p>
                          <w:p w14:paraId="464DDF95" w14:textId="77777777" w:rsidR="002B0655" w:rsidRPr="00712568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34873936" w14:textId="05FD24CD" w:rsidR="002B0655" w:rsidRPr="005539E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>Altura NCRA Validada por MW: 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__</w:t>
                            </w:r>
                            <w:r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.00</w:t>
                            </w:r>
                            <w:r w:rsidRPr="002F731F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 xml:space="preserve"> m</w:t>
                            </w:r>
                            <w:r w:rsidRPr="005539E5">
                              <w:rPr>
                                <w:noProof/>
                                <w:szCs w:val="18"/>
                                <w:lang w:val="es-MX"/>
                              </w:rPr>
                              <w:t>__</w:t>
                            </w:r>
                          </w:p>
                          <w:p w14:paraId="42AA9D8A" w14:textId="79A216EB" w:rsidR="002B0655" w:rsidRPr="002E7D4B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2E7D4B">
                              <w:rPr>
                                <w:noProof/>
                                <w:szCs w:val="18"/>
                              </w:rPr>
                              <w:t>MW 1: 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</w:t>
                            </w:r>
                            <w:r>
                              <w:rPr>
                                <w:noProof/>
                                <w:szCs w:val="18"/>
                                <w:u w:val="single"/>
                              </w:rPr>
                              <w:t>.0</w:t>
                            </w:r>
                            <w:r w:rsidRPr="002E7D4B">
                              <w:rPr>
                                <w:noProof/>
                                <w:szCs w:val="18"/>
                                <w:u w:val="single"/>
                              </w:rPr>
                              <w:t>0 m</w:t>
                            </w:r>
                            <w:r w:rsidRPr="002E7D4B">
                              <w:rPr>
                                <w:noProof/>
                                <w:szCs w:val="18"/>
                              </w:rPr>
                              <w:t xml:space="preserve">__        MW 2: ___________ 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  </w:t>
                            </w:r>
                            <w:r w:rsidRPr="002E7D4B">
                              <w:rPr>
                                <w:noProof/>
                                <w:szCs w:val="18"/>
                              </w:rPr>
                              <w:t xml:space="preserve">   MW 3: ___________</w:t>
                            </w:r>
                          </w:p>
                          <w:p w14:paraId="266A9791" w14:textId="75FDD05F" w:rsidR="002B0655" w:rsidRPr="00757D70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57D70">
                              <w:rPr>
                                <w:noProof/>
                                <w:szCs w:val="18"/>
                              </w:rPr>
                              <w:t>Azimuth 1: __</w:t>
                            </w:r>
                            <w:r w:rsidR="00FD0088" w:rsidRPr="00757D70">
                              <w:rPr>
                                <w:noProof/>
                                <w:szCs w:val="18"/>
                                <w:u w:val="single"/>
                              </w:rPr>
                              <w:t>____</w:t>
                            </w:r>
                            <w:r w:rsidRPr="00757D70">
                              <w:rPr>
                                <w:noProof/>
                                <w:szCs w:val="18"/>
                              </w:rPr>
                              <w:t>__   Azimuth 2: __________   Azimuth 3: __________</w:t>
                            </w:r>
                          </w:p>
                          <w:p w14:paraId="624566BF" w14:textId="0091874B" w:rsidR="002B0655" w:rsidRP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2B0655">
                              <w:rPr>
                                <w:noProof/>
                                <w:szCs w:val="18"/>
                                <w:lang w:val="es-MX"/>
                              </w:rPr>
                              <w:t>Diametro 1: __</w:t>
                            </w:r>
                            <w:r w:rsidR="00FD0088">
                              <w:rPr>
                                <w:noProof/>
                                <w:szCs w:val="18"/>
                                <w:lang w:val="es-MX"/>
                              </w:rPr>
                              <w:t>___</w:t>
                            </w:r>
                            <w:r w:rsidRPr="002B0655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 xml:space="preserve"> m</w:t>
                            </w:r>
                            <w:r w:rsidRPr="002B0655">
                              <w:rPr>
                                <w:noProof/>
                                <w:szCs w:val="18"/>
                                <w:lang w:val="es-MX"/>
                              </w:rPr>
                              <w:t>__   Diametro 2: _________   Diametro 3: _________</w:t>
                            </w:r>
                          </w:p>
                          <w:p w14:paraId="1B839BC2" w14:textId="77777777" w:rsidR="002B0655" w:rsidRP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2B0655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</w:t>
                            </w:r>
                          </w:p>
                          <w:p w14:paraId="22FB2A4F" w14:textId="77777777" w:rsidR="002B0655" w:rsidRPr="002B0655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2B0655">
                              <w:rPr>
                                <w:noProof/>
                                <w:szCs w:val="18"/>
                                <w:lang w:val="es-MX"/>
                              </w:rPr>
                              <w:t>Sitio Remoto:</w:t>
                            </w:r>
                          </w:p>
                          <w:p w14:paraId="1892E175" w14:textId="48B24BFA" w:rsidR="002B0655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2F731F">
                              <w:rPr>
                                <w:noProof/>
                                <w:szCs w:val="18"/>
                              </w:rPr>
                              <w:t>Alt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an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______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Tower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1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: 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_____________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 Tower Co Owner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1: 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_________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</w:t>
                            </w:r>
                          </w:p>
                          <w:p w14:paraId="55E0074A" w14:textId="77777777" w:rsidR="002B0655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</w:rPr>
                              <w:t>Altan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________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Tower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2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: _______________ Tower Co Owner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2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: ___________</w:t>
                            </w:r>
                          </w:p>
                          <w:p w14:paraId="0E848E28" w14:textId="77777777" w:rsidR="002B0655" w:rsidRPr="00712568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</w:rPr>
                              <w:t>Altan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________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Tower ID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3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: _______________ Tower Co Owner</w:t>
                            </w:r>
                            <w:r>
                              <w:rPr>
                                <w:noProof/>
                                <w:szCs w:val="18"/>
                              </w:rPr>
                              <w:t xml:space="preserve"> 3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: ___________</w:t>
                            </w:r>
                          </w:p>
                          <w:p w14:paraId="0E4E5A11" w14:textId="314418D9" w:rsidR="002B0655" w:rsidRPr="00712568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</w:rPr>
                              <w:t>MW 1: __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____</w:t>
                            </w:r>
                            <w:r w:rsidRPr="002F731F">
                              <w:rPr>
                                <w:noProof/>
                                <w:szCs w:val="18"/>
                                <w:u w:val="single"/>
                              </w:rPr>
                              <w:t xml:space="preserve"> m</w:t>
                            </w:r>
                            <w:r w:rsidRPr="00712568">
                              <w:rPr>
                                <w:noProof/>
                                <w:szCs w:val="18"/>
                              </w:rPr>
                              <w:t>__   MW 2: ________     MW 3: ________</w:t>
                            </w:r>
                          </w:p>
                          <w:p w14:paraId="6EE2073A" w14:textId="73316C47" w:rsidR="002B0655" w:rsidRPr="000A06E7" w:rsidRDefault="002B0655" w:rsidP="002B0655">
                            <w:pPr>
                              <w:rPr>
                                <w:noProof/>
                                <w:szCs w:val="18"/>
                              </w:rPr>
                            </w:pPr>
                            <w:r w:rsidRPr="000A06E7">
                              <w:rPr>
                                <w:noProof/>
                                <w:szCs w:val="18"/>
                              </w:rPr>
                              <w:t>Azimuth 1: 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</w:rPr>
                              <w:t>_____</w:t>
                            </w:r>
                            <w:r w:rsidRPr="000A06E7">
                              <w:rPr>
                                <w:noProof/>
                                <w:szCs w:val="18"/>
                              </w:rPr>
                              <w:t>_   Azimuth 2: ________   Azimuth 3: ________</w:t>
                            </w:r>
                          </w:p>
                          <w:p w14:paraId="703C4017" w14:textId="48B3524D" w:rsidR="002B0655" w:rsidRPr="00712568" w:rsidRDefault="002B0655" w:rsidP="002B065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712568">
                              <w:rPr>
                                <w:noProof/>
                                <w:szCs w:val="18"/>
                                <w:lang w:val="es-MX"/>
                              </w:rPr>
                              <w:t>Diametro 1: _</w:t>
                            </w:r>
                            <w:r w:rsidR="00FD0088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>___</w:t>
                            </w:r>
                            <w:r w:rsidRPr="002B0655">
                              <w:rPr>
                                <w:noProof/>
                                <w:szCs w:val="18"/>
                                <w:u w:val="single"/>
                                <w:lang w:val="es-MX"/>
                              </w:rPr>
                              <w:t xml:space="preserve"> m</w:t>
                            </w:r>
                            <w:r w:rsidRPr="00712568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_   Diametro </w:t>
                            </w:r>
                            <w:r>
                              <w:rPr>
                                <w:noProof/>
                                <w:szCs w:val="18"/>
                                <w:lang w:val="es-MX"/>
                              </w:rPr>
                              <w:t>2</w:t>
                            </w:r>
                            <w:r w:rsidRPr="00712568">
                              <w:rPr>
                                <w:noProof/>
                                <w:szCs w:val="18"/>
                                <w:lang w:val="es-MX"/>
                              </w:rPr>
                              <w:t>: _______  Diametro 3: _______</w:t>
                            </w:r>
                          </w:p>
                          <w:p w14:paraId="3B7328D7" w14:textId="77777777" w:rsidR="005539E5" w:rsidRPr="00712568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4BF28723" w14:textId="77777777" w:rsidR="005539E5" w:rsidRPr="00712568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32372B0C" w14:textId="77777777" w:rsidR="005539E5" w:rsidRPr="00712568" w:rsidRDefault="005539E5" w:rsidP="005539E5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097B4354" w14:textId="77777777" w:rsidR="005539E5" w:rsidRPr="005D4898" w:rsidRDefault="005539E5" w:rsidP="005539E5">
                            <w:pPr>
                              <w:rPr>
                                <w:noProof/>
                                <w:lang w:val="es-MX"/>
                              </w:rPr>
                            </w:pPr>
                          </w:p>
                          <w:p w14:paraId="58D2AA6E" w14:textId="77777777" w:rsidR="005539E5" w:rsidRPr="005D4898" w:rsidRDefault="005539E5" w:rsidP="005539E5">
                            <w:pPr>
                              <w:rPr>
                                <w:lang w:val="es-MX"/>
                              </w:rPr>
                            </w:pPr>
                            <w:r w:rsidRPr="005D4898">
                              <w:rPr>
                                <w:noProof/>
                                <w:lang w:val="es-MX"/>
                              </w:rPr>
                              <w:t xml:space="preserve">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EA31" id="Text Box 12" o:spid="_x0000_s1029" type="#_x0000_t202" style="position:absolute;left:0;text-align:left;margin-left:1.65pt;margin-top:76.75pt;width:6in;height:496.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" fillcolor="window" strokeweight=".5pt">
                <v:path arrowok="t"/>
                <v:textbox>
                  <w:txbxContent>
                    <w:p w14:paraId="5BCDDEF9" w14:textId="46D9F184" w:rsidR="002B0655" w:rsidRPr="00757D70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757D70">
                        <w:rPr>
                          <w:noProof/>
                          <w:szCs w:val="18"/>
                          <w:lang w:val="es-MX"/>
                        </w:rPr>
                        <w:t xml:space="preserve">Altán ID: 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>310128</w:t>
                      </w:r>
                      <w:r w:rsidRPr="00757D70">
                        <w:rPr>
                          <w:noProof/>
                          <w:szCs w:val="18"/>
                          <w:lang w:val="es-MX"/>
                        </w:rPr>
                        <w:t xml:space="preserve">                       Tower ID: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>179375</w:t>
                      </w:r>
                    </w:p>
                    <w:p w14:paraId="03EFE7E7" w14:textId="77777777" w:rsidR="002B0655" w:rsidRPr="00757D70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25A03C8C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Coordenadas:</w:t>
                      </w:r>
                    </w:p>
                    <w:p w14:paraId="0F3F801C" w14:textId="3270D643" w:rsidR="002B0655" w:rsidRPr="005539E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Latitud:</w:t>
                      </w:r>
                      <w:r w:rsidR="00D63D9C">
                        <w:rPr>
                          <w:noProof/>
                          <w:szCs w:val="18"/>
                          <w:lang w:val="es-MX"/>
                        </w:rPr>
                        <w:t xml:space="preserve"> 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>22.893848°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 xml:space="preserve"> Longitud:</w:t>
                      </w:r>
                      <w:r w:rsidR="00D63D9C">
                        <w:rPr>
                          <w:noProof/>
                          <w:szCs w:val="18"/>
                          <w:lang w:val="es-MX"/>
                        </w:rPr>
                        <w:t xml:space="preserve"> 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>-103.484268°</w:t>
                      </w:r>
                    </w:p>
                    <w:p w14:paraId="12225CF6" w14:textId="77777777" w:rsidR="002B0655" w:rsidRPr="00712568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4B54F1FA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14D3EEE5" w14:textId="2C4DFAD0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Solución RAN Aprobada:__</w:t>
                      </w:r>
                      <w:r w:rsidR="00FD0088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______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>___________</w:t>
                      </w:r>
                    </w:p>
                    <w:p w14:paraId="21809053" w14:textId="3A2C3B57" w:rsidR="002B0655" w:rsidRPr="005539E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Medio de Transmisión:__</w:t>
                      </w:r>
                      <w:r w:rsidR="00FD0088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_____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>______________</w:t>
                      </w:r>
                    </w:p>
                    <w:p w14:paraId="5C2D7E6B" w14:textId="7370C7FD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Proveedor:__</w:t>
                      </w:r>
                      <w:r w:rsidR="00FD0088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_______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>_____________________</w:t>
                      </w:r>
                    </w:p>
                    <w:p w14:paraId="5857A689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359CC38A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712568">
                        <w:rPr>
                          <w:noProof/>
                          <w:szCs w:val="18"/>
                          <w:lang w:val="es-MX"/>
                        </w:rPr>
                        <w:t>FO: Fecha de Validacion: ____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>________</w:t>
                      </w:r>
                      <w:r w:rsidRPr="00712568">
                        <w:rPr>
                          <w:noProof/>
                          <w:szCs w:val="18"/>
                          <w:lang w:val="es-MX"/>
                        </w:rPr>
                        <w:t xml:space="preserve">____ </w:t>
                      </w:r>
                    </w:p>
                    <w:p w14:paraId="5A0662F1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Tipo de  FO:  FO Oscura:_________                FO Capacidad:___________</w:t>
                      </w:r>
                    </w:p>
                    <w:p w14:paraId="420EA146" w14:textId="77777777" w:rsid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>
                        <w:rPr>
                          <w:noProof/>
                          <w:szCs w:val="18"/>
                          <w:lang w:val="es-MX"/>
                        </w:rPr>
                        <w:t>Tipo de Acometida:                Aerea : ______           Subterranea: _______</w:t>
                      </w:r>
                    </w:p>
                    <w:p w14:paraId="464DDF95" w14:textId="77777777" w:rsidR="002B0655" w:rsidRPr="00712568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34873936" w14:textId="05FD24CD" w:rsidR="002B0655" w:rsidRPr="005539E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>Altura NCRA Validada por MW: __</w:t>
                      </w:r>
                      <w:r w:rsidR="00FD0088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__</w:t>
                      </w:r>
                      <w:r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.00</w:t>
                      </w:r>
                      <w:r w:rsidRPr="002F731F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 xml:space="preserve"> m</w:t>
                      </w:r>
                      <w:r w:rsidRPr="005539E5">
                        <w:rPr>
                          <w:noProof/>
                          <w:szCs w:val="18"/>
                          <w:lang w:val="es-MX"/>
                        </w:rPr>
                        <w:t>__</w:t>
                      </w:r>
                    </w:p>
                    <w:p w14:paraId="42AA9D8A" w14:textId="79A216EB" w:rsidR="002B0655" w:rsidRPr="002E7D4B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2E7D4B">
                        <w:rPr>
                          <w:noProof/>
                          <w:szCs w:val="18"/>
                        </w:rPr>
                        <w:t>MW 1: __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</w:t>
                      </w:r>
                      <w:r>
                        <w:rPr>
                          <w:noProof/>
                          <w:szCs w:val="18"/>
                          <w:u w:val="single"/>
                        </w:rPr>
                        <w:t>.0</w:t>
                      </w:r>
                      <w:r w:rsidRPr="002E7D4B">
                        <w:rPr>
                          <w:noProof/>
                          <w:szCs w:val="18"/>
                          <w:u w:val="single"/>
                        </w:rPr>
                        <w:t>0 m</w:t>
                      </w:r>
                      <w:r w:rsidRPr="002E7D4B">
                        <w:rPr>
                          <w:noProof/>
                          <w:szCs w:val="18"/>
                        </w:rPr>
                        <w:t xml:space="preserve">__        MW 2: ___________ </w:t>
                      </w:r>
                      <w:r>
                        <w:rPr>
                          <w:noProof/>
                          <w:szCs w:val="18"/>
                        </w:rPr>
                        <w:t xml:space="preserve">   </w:t>
                      </w:r>
                      <w:r w:rsidRPr="002E7D4B">
                        <w:rPr>
                          <w:noProof/>
                          <w:szCs w:val="18"/>
                        </w:rPr>
                        <w:t xml:space="preserve">   MW 3: ___________</w:t>
                      </w:r>
                    </w:p>
                    <w:p w14:paraId="266A9791" w14:textId="75FDD05F" w:rsidR="002B0655" w:rsidRPr="00757D70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757D70">
                        <w:rPr>
                          <w:noProof/>
                          <w:szCs w:val="18"/>
                        </w:rPr>
                        <w:t>Azimuth 1: __</w:t>
                      </w:r>
                      <w:r w:rsidR="00FD0088" w:rsidRPr="00757D70">
                        <w:rPr>
                          <w:noProof/>
                          <w:szCs w:val="18"/>
                          <w:u w:val="single"/>
                        </w:rPr>
                        <w:t>____</w:t>
                      </w:r>
                      <w:r w:rsidRPr="00757D70">
                        <w:rPr>
                          <w:noProof/>
                          <w:szCs w:val="18"/>
                        </w:rPr>
                        <w:t>__   Azimuth 2: __________   Azimuth 3: __________</w:t>
                      </w:r>
                    </w:p>
                    <w:p w14:paraId="624566BF" w14:textId="0091874B" w:rsidR="002B0655" w:rsidRP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2B0655">
                        <w:rPr>
                          <w:noProof/>
                          <w:szCs w:val="18"/>
                          <w:lang w:val="es-MX"/>
                        </w:rPr>
                        <w:t>Diametro 1: __</w:t>
                      </w:r>
                      <w:r w:rsidR="00FD0088">
                        <w:rPr>
                          <w:noProof/>
                          <w:szCs w:val="18"/>
                          <w:lang w:val="es-MX"/>
                        </w:rPr>
                        <w:t>___</w:t>
                      </w:r>
                      <w:r w:rsidRPr="002B0655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 xml:space="preserve"> m</w:t>
                      </w:r>
                      <w:r w:rsidRPr="002B0655">
                        <w:rPr>
                          <w:noProof/>
                          <w:szCs w:val="18"/>
                          <w:lang w:val="es-MX"/>
                        </w:rPr>
                        <w:t>__   Diametro 2: _________   Diametro 3: _________</w:t>
                      </w:r>
                    </w:p>
                    <w:p w14:paraId="1B839BC2" w14:textId="77777777" w:rsidR="002B0655" w:rsidRP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2B0655">
                        <w:rPr>
                          <w:noProof/>
                          <w:szCs w:val="18"/>
                          <w:lang w:val="es-MX"/>
                        </w:rPr>
                        <w:t xml:space="preserve"> </w:t>
                      </w:r>
                    </w:p>
                    <w:p w14:paraId="22FB2A4F" w14:textId="77777777" w:rsidR="002B0655" w:rsidRPr="002B0655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2B0655">
                        <w:rPr>
                          <w:noProof/>
                          <w:szCs w:val="18"/>
                          <w:lang w:val="es-MX"/>
                        </w:rPr>
                        <w:t>Sitio Remoto:</w:t>
                      </w:r>
                    </w:p>
                    <w:p w14:paraId="1892E175" w14:textId="48B24BFA" w:rsidR="002B0655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2F731F">
                        <w:rPr>
                          <w:noProof/>
                          <w:szCs w:val="18"/>
                        </w:rPr>
                        <w:t>Alt</w:t>
                      </w:r>
                      <w:r w:rsidRPr="00712568">
                        <w:rPr>
                          <w:noProof/>
                          <w:szCs w:val="18"/>
                        </w:rPr>
                        <w:t>an ID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______</w:t>
                      </w:r>
                      <w:r w:rsidRPr="00712568">
                        <w:rPr>
                          <w:noProof/>
                          <w:szCs w:val="18"/>
                        </w:rPr>
                        <w:t>_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Tower ID</w:t>
                      </w:r>
                      <w:r>
                        <w:rPr>
                          <w:noProof/>
                          <w:szCs w:val="18"/>
                        </w:rPr>
                        <w:t xml:space="preserve"> 1</w:t>
                      </w:r>
                      <w:r w:rsidRPr="00712568">
                        <w:rPr>
                          <w:noProof/>
                          <w:szCs w:val="18"/>
                        </w:rPr>
                        <w:t>: 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_____________</w:t>
                      </w:r>
                      <w:r w:rsidRPr="00712568">
                        <w:rPr>
                          <w:noProof/>
                          <w:szCs w:val="18"/>
                        </w:rPr>
                        <w:t>_ Tower Co Owner</w:t>
                      </w:r>
                      <w:r>
                        <w:rPr>
                          <w:noProof/>
                          <w:szCs w:val="18"/>
                        </w:rPr>
                        <w:t xml:space="preserve"> 1: 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_________</w:t>
                      </w:r>
                      <w:r w:rsidRPr="00712568">
                        <w:rPr>
                          <w:noProof/>
                          <w:szCs w:val="18"/>
                        </w:rPr>
                        <w:t>_</w:t>
                      </w:r>
                    </w:p>
                    <w:p w14:paraId="55E0074A" w14:textId="77777777" w:rsidR="002B0655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712568">
                        <w:rPr>
                          <w:noProof/>
                          <w:szCs w:val="18"/>
                        </w:rPr>
                        <w:t>Altan ID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________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Tower ID</w:t>
                      </w:r>
                      <w:r>
                        <w:rPr>
                          <w:noProof/>
                          <w:szCs w:val="18"/>
                        </w:rPr>
                        <w:t xml:space="preserve"> 2</w:t>
                      </w:r>
                      <w:r w:rsidRPr="00712568">
                        <w:rPr>
                          <w:noProof/>
                          <w:szCs w:val="18"/>
                        </w:rPr>
                        <w:t>: _______________ Tower Co Owner</w:t>
                      </w:r>
                      <w:r>
                        <w:rPr>
                          <w:noProof/>
                          <w:szCs w:val="18"/>
                        </w:rPr>
                        <w:t xml:space="preserve"> 2</w:t>
                      </w:r>
                      <w:r w:rsidRPr="00712568">
                        <w:rPr>
                          <w:noProof/>
                          <w:szCs w:val="18"/>
                        </w:rPr>
                        <w:t>: ___________</w:t>
                      </w:r>
                    </w:p>
                    <w:p w14:paraId="0E848E28" w14:textId="77777777" w:rsidR="002B0655" w:rsidRPr="00712568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712568">
                        <w:rPr>
                          <w:noProof/>
                          <w:szCs w:val="18"/>
                        </w:rPr>
                        <w:t>Altan ID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________</w:t>
                      </w:r>
                      <w:r>
                        <w:rPr>
                          <w:noProof/>
                          <w:szCs w:val="18"/>
                        </w:rPr>
                        <w:t xml:space="preserve"> </w:t>
                      </w:r>
                      <w:r w:rsidRPr="00712568">
                        <w:rPr>
                          <w:noProof/>
                          <w:szCs w:val="18"/>
                        </w:rPr>
                        <w:t>Tower ID</w:t>
                      </w:r>
                      <w:r>
                        <w:rPr>
                          <w:noProof/>
                          <w:szCs w:val="18"/>
                        </w:rPr>
                        <w:t xml:space="preserve"> 3</w:t>
                      </w:r>
                      <w:r w:rsidRPr="00712568">
                        <w:rPr>
                          <w:noProof/>
                          <w:szCs w:val="18"/>
                        </w:rPr>
                        <w:t>: _______________ Tower Co Owner</w:t>
                      </w:r>
                      <w:r>
                        <w:rPr>
                          <w:noProof/>
                          <w:szCs w:val="18"/>
                        </w:rPr>
                        <w:t xml:space="preserve"> 3</w:t>
                      </w:r>
                      <w:r w:rsidRPr="00712568">
                        <w:rPr>
                          <w:noProof/>
                          <w:szCs w:val="18"/>
                        </w:rPr>
                        <w:t>: ___________</w:t>
                      </w:r>
                    </w:p>
                    <w:p w14:paraId="0E4E5A11" w14:textId="314418D9" w:rsidR="002B0655" w:rsidRPr="00712568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712568">
                        <w:rPr>
                          <w:noProof/>
                          <w:szCs w:val="18"/>
                        </w:rPr>
                        <w:t>MW 1: __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____</w:t>
                      </w:r>
                      <w:r w:rsidRPr="002F731F">
                        <w:rPr>
                          <w:noProof/>
                          <w:szCs w:val="18"/>
                          <w:u w:val="single"/>
                        </w:rPr>
                        <w:t xml:space="preserve"> m</w:t>
                      </w:r>
                      <w:r w:rsidRPr="00712568">
                        <w:rPr>
                          <w:noProof/>
                          <w:szCs w:val="18"/>
                        </w:rPr>
                        <w:t>__   MW 2: ________     MW 3: ________</w:t>
                      </w:r>
                    </w:p>
                    <w:p w14:paraId="6EE2073A" w14:textId="73316C47" w:rsidR="002B0655" w:rsidRPr="000A06E7" w:rsidRDefault="002B0655" w:rsidP="002B0655">
                      <w:pPr>
                        <w:rPr>
                          <w:noProof/>
                          <w:szCs w:val="18"/>
                        </w:rPr>
                      </w:pPr>
                      <w:r w:rsidRPr="000A06E7">
                        <w:rPr>
                          <w:noProof/>
                          <w:szCs w:val="18"/>
                        </w:rPr>
                        <w:t>Azimuth 1: _</w:t>
                      </w:r>
                      <w:r w:rsidR="00FD0088">
                        <w:rPr>
                          <w:noProof/>
                          <w:szCs w:val="18"/>
                          <w:u w:val="single"/>
                        </w:rPr>
                        <w:t>_____</w:t>
                      </w:r>
                      <w:r w:rsidRPr="000A06E7">
                        <w:rPr>
                          <w:noProof/>
                          <w:szCs w:val="18"/>
                        </w:rPr>
                        <w:t>_   Azimuth 2: ________   Azimuth 3: ________</w:t>
                      </w:r>
                    </w:p>
                    <w:p w14:paraId="703C4017" w14:textId="48B3524D" w:rsidR="002B0655" w:rsidRPr="00712568" w:rsidRDefault="002B0655" w:rsidP="002B065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712568">
                        <w:rPr>
                          <w:noProof/>
                          <w:szCs w:val="18"/>
                          <w:lang w:val="es-MX"/>
                        </w:rPr>
                        <w:t>Diametro 1: _</w:t>
                      </w:r>
                      <w:r w:rsidR="00FD0088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>___</w:t>
                      </w:r>
                      <w:r w:rsidRPr="002B0655">
                        <w:rPr>
                          <w:noProof/>
                          <w:szCs w:val="18"/>
                          <w:u w:val="single"/>
                          <w:lang w:val="es-MX"/>
                        </w:rPr>
                        <w:t xml:space="preserve"> m</w:t>
                      </w:r>
                      <w:r w:rsidRPr="00712568">
                        <w:rPr>
                          <w:noProof/>
                          <w:szCs w:val="18"/>
                          <w:lang w:val="es-MX"/>
                        </w:rPr>
                        <w:t xml:space="preserve">_   Diametro </w:t>
                      </w:r>
                      <w:r>
                        <w:rPr>
                          <w:noProof/>
                          <w:szCs w:val="18"/>
                          <w:lang w:val="es-MX"/>
                        </w:rPr>
                        <w:t>2</w:t>
                      </w:r>
                      <w:r w:rsidRPr="00712568">
                        <w:rPr>
                          <w:noProof/>
                          <w:szCs w:val="18"/>
                          <w:lang w:val="es-MX"/>
                        </w:rPr>
                        <w:t>: _______  Diametro 3: _______</w:t>
                      </w:r>
                    </w:p>
                    <w:p w14:paraId="3B7328D7" w14:textId="77777777" w:rsidR="005539E5" w:rsidRPr="00712568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4BF28723" w14:textId="77777777" w:rsidR="005539E5" w:rsidRPr="00712568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32372B0C" w14:textId="77777777" w:rsidR="005539E5" w:rsidRPr="00712568" w:rsidRDefault="005539E5" w:rsidP="005539E5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097B4354" w14:textId="77777777" w:rsidR="005539E5" w:rsidRPr="005D4898" w:rsidRDefault="005539E5" w:rsidP="005539E5">
                      <w:pPr>
                        <w:rPr>
                          <w:noProof/>
                          <w:lang w:val="es-MX"/>
                        </w:rPr>
                      </w:pPr>
                    </w:p>
                    <w:p w14:paraId="58D2AA6E" w14:textId="77777777" w:rsidR="005539E5" w:rsidRPr="005D4898" w:rsidRDefault="005539E5" w:rsidP="005539E5">
                      <w:pPr>
                        <w:rPr>
                          <w:lang w:val="es-MX"/>
                        </w:rPr>
                      </w:pPr>
                      <w:r w:rsidRPr="005D4898">
                        <w:rPr>
                          <w:noProof/>
                          <w:lang w:val="es-MX"/>
                        </w:rPr>
                        <w:t xml:space="preserve">  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5280"/>
      </w:tblGrid>
      <w:tr w:rsidR="005539E5" w:rsidRPr="00D63D9C" w14:paraId="77C0A5CA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EED73F" w14:textId="77777777" w:rsidR="005539E5" w:rsidRPr="00C269BE" w:rsidRDefault="005539E5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Evaluado por (Nombre y empresa)</w:t>
            </w:r>
          </w:p>
        </w:tc>
        <w:tc>
          <w:tcPr>
            <w:tcW w:w="304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C488CA" w14:textId="5D971035" w:rsidR="005539E5" w:rsidRPr="00C269BE" w:rsidRDefault="005539E5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 </w:t>
            </w:r>
            <w:r w:rsidR="00FD0088"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</w:p>
        </w:tc>
      </w:tr>
      <w:tr w:rsidR="005539E5" w:rsidRPr="00C269BE" w14:paraId="66788434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A532B1" w14:textId="77777777" w:rsidR="005539E5" w:rsidRPr="00C269BE" w:rsidRDefault="00787D42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Fecha de Evaluación</w:t>
            </w:r>
          </w:p>
        </w:tc>
        <w:tc>
          <w:tcPr>
            <w:tcW w:w="304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09670F7" w14:textId="04509694" w:rsidR="005539E5" w:rsidRPr="00C269BE" w:rsidRDefault="00FD0088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>
              <w:rPr>
                <w:rFonts w:cs="Calibri"/>
                <w:color w:val="000000"/>
                <w:szCs w:val="18"/>
                <w:lang w:val="es-MX" w:eastAsia="es-MX"/>
              </w:rPr>
              <w:t xml:space="preserve"> </w:t>
            </w:r>
          </w:p>
        </w:tc>
      </w:tr>
    </w:tbl>
    <w:p w14:paraId="38749BE1" w14:textId="77777777" w:rsidR="009314D4" w:rsidRPr="00C269BE" w:rsidRDefault="009314D4">
      <w:pPr>
        <w:tabs>
          <w:tab w:val="clear" w:pos="8647"/>
        </w:tabs>
        <w:spacing w:before="0" w:after="0"/>
        <w:ind w:right="0"/>
        <w:jc w:val="left"/>
        <w:rPr>
          <w:lang w:val="es-MX"/>
        </w:rPr>
      </w:pPr>
      <w:r w:rsidRPr="00C269BE">
        <w:rPr>
          <w:lang w:val="es-MX"/>
        </w:rPr>
        <w:br w:type="page"/>
      </w:r>
    </w:p>
    <w:p w14:paraId="6C8CCA2C" w14:textId="77777777" w:rsidR="009314D4" w:rsidRPr="00C269BE" w:rsidRDefault="009314D4" w:rsidP="005539E5">
      <w:pPr>
        <w:rPr>
          <w:lang w:val="es-MX"/>
        </w:rPr>
      </w:pPr>
    </w:p>
    <w:p w14:paraId="7034E61A" w14:textId="77777777" w:rsidR="009314D4" w:rsidRPr="00C269BE" w:rsidRDefault="009314D4" w:rsidP="009314D4">
      <w:pPr>
        <w:pStyle w:val="Ttulo2"/>
        <w:rPr>
          <w:lang w:val="es-MX"/>
        </w:rPr>
      </w:pPr>
      <w:bookmarkStart w:id="15" w:name="_Toc511567052"/>
      <w:r w:rsidRPr="00C269BE">
        <w:rPr>
          <w:lang w:val="es-MX"/>
        </w:rPr>
        <w:t>Validación Energía</w:t>
      </w:r>
      <w:bookmarkEnd w:id="15"/>
    </w:p>
    <w:p w14:paraId="386C77D8" w14:textId="77777777" w:rsidR="009314D4" w:rsidRPr="00C269BE" w:rsidRDefault="009314D4" w:rsidP="005539E5">
      <w:pPr>
        <w:rPr>
          <w:lang w:val="es-MX"/>
        </w:rPr>
      </w:pP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5280"/>
      </w:tblGrid>
      <w:tr w:rsidR="009314D4" w:rsidRPr="00D63D9C" w14:paraId="6B6F2316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E71CF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Evaluado por (Nombre y empresa)</w:t>
            </w:r>
          </w:p>
        </w:tc>
        <w:tc>
          <w:tcPr>
            <w:tcW w:w="304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A0F1F5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 </w:t>
            </w:r>
          </w:p>
        </w:tc>
      </w:tr>
      <w:tr w:rsidR="009314D4" w:rsidRPr="00C269BE" w14:paraId="5E8F7F03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A1F017" w14:textId="77777777" w:rsidR="009314D4" w:rsidRPr="00C269BE" w:rsidRDefault="00787D42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Fecha de Evaluación</w:t>
            </w:r>
          </w:p>
        </w:tc>
        <w:tc>
          <w:tcPr>
            <w:tcW w:w="304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C8467D0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</w:p>
        </w:tc>
      </w:tr>
    </w:tbl>
    <w:p w14:paraId="420877DF" w14:textId="77777777" w:rsidR="009314D4" w:rsidRPr="00C269BE" w:rsidRDefault="009314D4" w:rsidP="009314D4">
      <w:r w:rsidRPr="00C269BE">
        <w:rPr>
          <w:rFonts w:cs="Times New Roman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4B6CB6" wp14:editId="10965A16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5486400" cy="4333875"/>
                <wp:effectExtent l="0" t="0" r="19050" b="28575"/>
                <wp:wrapSquare wrapText="bothSides"/>
                <wp:docPr id="1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433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E3A9886" w14:textId="10BE7641" w:rsidR="00ED5CE6" w:rsidRPr="00ED5CE6" w:rsidRDefault="00ED5CE6" w:rsidP="00ED5CE6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ED5CE6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Altán ID: 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>3101258</w:t>
                            </w:r>
                            <w:r w:rsidRPr="00ED5CE6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                 Tower ID</w:t>
                            </w:r>
                            <w:r w:rsidR="005F3B40">
                              <w:rPr>
                                <w:noProof/>
                                <w:szCs w:val="18"/>
                                <w:lang w:val="es-MX"/>
                              </w:rPr>
                              <w:t>:179375</w:t>
                            </w:r>
                          </w:p>
                          <w:p w14:paraId="58FA4A1C" w14:textId="77777777" w:rsidR="00ED5CE6" w:rsidRPr="00ED5CE6" w:rsidRDefault="00ED5CE6" w:rsidP="00ED5CE6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14F9F0B6" w14:textId="77777777" w:rsidR="00ED5CE6" w:rsidRPr="00ED5CE6" w:rsidRDefault="00ED5CE6" w:rsidP="00ED5CE6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ED5CE6">
                              <w:rPr>
                                <w:noProof/>
                                <w:szCs w:val="18"/>
                                <w:lang w:val="es-MX"/>
                              </w:rPr>
                              <w:t>Coordenadas:</w:t>
                            </w:r>
                          </w:p>
                          <w:p w14:paraId="5394361B" w14:textId="30843B55" w:rsidR="00ED5CE6" w:rsidRPr="00ED5CE6" w:rsidRDefault="00ED5CE6" w:rsidP="00ED5CE6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  <w:r w:rsidRPr="00ED5CE6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Latitud: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22.893848°</w:t>
                            </w:r>
                            <w:r w:rsidRPr="00ED5CE6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                    Altitud:</w:t>
                            </w:r>
                            <w:r w:rsidR="00D63D9C">
                              <w:rPr>
                                <w:noProof/>
                                <w:szCs w:val="18"/>
                                <w:lang w:val="es-MX"/>
                              </w:rPr>
                              <w:t xml:space="preserve"> </w:t>
                            </w:r>
                            <w:r w:rsidR="00D63D9C" w:rsidRPr="00D63D9C">
                              <w:rPr>
                                <w:noProof/>
                                <w:szCs w:val="18"/>
                                <w:lang w:val="es-MX"/>
                              </w:rPr>
                              <w:t>-103.484268°</w:t>
                            </w:r>
                          </w:p>
                          <w:p w14:paraId="77EC884A" w14:textId="77777777" w:rsidR="009314D4" w:rsidRPr="00ED5CE6" w:rsidRDefault="009314D4" w:rsidP="009314D4">
                            <w:pPr>
                              <w:rPr>
                                <w:noProof/>
                                <w:szCs w:val="18"/>
                                <w:lang w:val="es-MX"/>
                              </w:rPr>
                            </w:pPr>
                          </w:p>
                          <w:p w14:paraId="483580F5" w14:textId="77777777" w:rsidR="007F57B4" w:rsidRDefault="009314D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 w:rsidRPr="00ED5CE6"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 xml:space="preserve">Acometida </w:t>
                            </w:r>
                          </w:p>
                          <w:p w14:paraId="47A11D6E" w14:textId="77777777" w:rsidR="009314D4" w:rsidRPr="00ED5CE6" w:rsidRDefault="009314D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 w:rsidRPr="00ED5CE6"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 xml:space="preserve">Aérea: _______               Subterránea: ________ </w:t>
                            </w:r>
                          </w:p>
                          <w:p w14:paraId="0AF2EA6B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Ubicación de base de medición</w:t>
                            </w:r>
                          </w:p>
                          <w:p w14:paraId="2417BC1A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Murete:____     Nicho:_______ Concentración:______  Fachada:_____</w:t>
                            </w:r>
                          </w:p>
                          <w:p w14:paraId="3D97F1E2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</w:p>
                          <w:p w14:paraId="09274D09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Infraestructura de CFE disponible:</w:t>
                            </w:r>
                          </w:p>
                          <w:p w14:paraId="43C31541" w14:textId="77777777" w:rsidR="007F57B4" w:rsidRPr="00ED5CE6" w:rsidRDefault="007F57B4" w:rsidP="007F57B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 xml:space="preserve">Baja Tensión:_____      Media Tensión:____    Requiere </w:t>
                            </w:r>
                            <w:r w:rsidRPr="00ED5CE6"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Obra Específica: ________</w:t>
                            </w:r>
                          </w:p>
                          <w:p w14:paraId="2E13474A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</w:p>
                          <w:p w14:paraId="34A2B235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Tipo de Conexión:</w:t>
                            </w:r>
                          </w:p>
                          <w:p w14:paraId="609B6A4D" w14:textId="77777777" w:rsidR="007F57B4" w:rsidRDefault="007F57B4" w:rsidP="009314D4">
                            <w:pP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</w:pPr>
                            <w:r>
                              <w:rPr>
                                <w:rFonts w:cs="Calibri"/>
                                <w:color w:val="000000"/>
                                <w:szCs w:val="18"/>
                                <w:lang w:val="es-MX" w:eastAsia="es-MX"/>
                              </w:rPr>
                              <w:t>Baja Tensión____   Media Tensión:___  Subestación compartida:____ Particular:_____</w:t>
                            </w:r>
                          </w:p>
                          <w:p w14:paraId="4549FE03" w14:textId="77777777" w:rsidR="009314D4" w:rsidRDefault="009314D4" w:rsidP="009314D4">
                            <w:pPr>
                              <w:rPr>
                                <w:noProof/>
                                <w:sz w:val="14"/>
                                <w:szCs w:val="18"/>
                                <w:lang w:val="es-MX"/>
                              </w:rPr>
                            </w:pPr>
                          </w:p>
                          <w:p w14:paraId="42A2A476" w14:textId="77777777" w:rsidR="004520CE" w:rsidRPr="004520CE" w:rsidRDefault="004520CE" w:rsidP="009314D4">
                            <w:pPr>
                              <w:rPr>
                                <w:noProof/>
                                <w:sz w:val="14"/>
                                <w:szCs w:val="18"/>
                                <w:lang w:val="es-MX"/>
                              </w:rPr>
                            </w:pPr>
                          </w:p>
                          <w:p w14:paraId="748C27DE" w14:textId="77777777" w:rsidR="004520CE" w:rsidRPr="004520CE" w:rsidRDefault="004520CE" w:rsidP="009314D4">
                            <w:pPr>
                              <w:rPr>
                                <w:noProof/>
                                <w:szCs w:val="22"/>
                                <w:lang w:val="es-MX"/>
                              </w:rPr>
                            </w:pPr>
                            <w:r w:rsidRPr="004520CE">
                              <w:rPr>
                                <w:noProof/>
                                <w:szCs w:val="22"/>
                                <w:lang w:val="es-MX"/>
                              </w:rPr>
                              <w:t>Para el escenario de Subestación compartida asegurar que la subestación cuente con capacidad suficiente para contratar 10kW adicionales.</w:t>
                            </w:r>
                          </w:p>
                          <w:p w14:paraId="3FE26A28" w14:textId="77777777" w:rsidR="009314D4" w:rsidRPr="004520CE" w:rsidRDefault="009314D4" w:rsidP="009314D4">
                            <w:pPr>
                              <w:rPr>
                                <w:szCs w:val="22"/>
                                <w:lang w:val="es-MX"/>
                              </w:rPr>
                            </w:pPr>
                            <w:r w:rsidRPr="004520CE">
                              <w:rPr>
                                <w:noProof/>
                                <w:szCs w:val="22"/>
                                <w:lang w:val="es-MX"/>
                              </w:rPr>
                              <w:t xml:space="preserve">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B6CB6" id="Text Box 16" o:spid="_x0000_s1030" type="#_x0000_t202" style="position:absolute;left:0;text-align:left;margin-left:0;margin-top:21.5pt;width:6in;height:341.25pt;z-index:25165824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" fillcolor="window" strokeweight=".5pt">
                <v:path arrowok="t"/>
                <v:textbox>
                  <w:txbxContent>
                    <w:p w14:paraId="6E3A9886" w14:textId="10BE7641" w:rsidR="00ED5CE6" w:rsidRPr="00ED5CE6" w:rsidRDefault="00ED5CE6" w:rsidP="00ED5CE6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ED5CE6">
                        <w:rPr>
                          <w:noProof/>
                          <w:szCs w:val="18"/>
                          <w:lang w:val="es-MX"/>
                        </w:rPr>
                        <w:t xml:space="preserve">Altán ID: 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>3101258</w:t>
                      </w:r>
                      <w:r w:rsidRPr="00ED5CE6">
                        <w:rPr>
                          <w:noProof/>
                          <w:szCs w:val="18"/>
                          <w:lang w:val="es-MX"/>
                        </w:rPr>
                        <w:t xml:space="preserve">                  Tower ID</w:t>
                      </w:r>
                      <w:r w:rsidR="005F3B40">
                        <w:rPr>
                          <w:noProof/>
                          <w:szCs w:val="18"/>
                          <w:lang w:val="es-MX"/>
                        </w:rPr>
                        <w:t>:179375</w:t>
                      </w:r>
                    </w:p>
                    <w:p w14:paraId="58FA4A1C" w14:textId="77777777" w:rsidR="00ED5CE6" w:rsidRPr="00ED5CE6" w:rsidRDefault="00ED5CE6" w:rsidP="00ED5CE6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14F9F0B6" w14:textId="77777777" w:rsidR="00ED5CE6" w:rsidRPr="00ED5CE6" w:rsidRDefault="00ED5CE6" w:rsidP="00ED5CE6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ED5CE6">
                        <w:rPr>
                          <w:noProof/>
                          <w:szCs w:val="18"/>
                          <w:lang w:val="es-MX"/>
                        </w:rPr>
                        <w:t>Coordenadas:</w:t>
                      </w:r>
                    </w:p>
                    <w:p w14:paraId="5394361B" w14:textId="30843B55" w:rsidR="00ED5CE6" w:rsidRPr="00ED5CE6" w:rsidRDefault="00ED5CE6" w:rsidP="00ED5CE6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  <w:r w:rsidRPr="00ED5CE6">
                        <w:rPr>
                          <w:noProof/>
                          <w:szCs w:val="18"/>
                          <w:lang w:val="es-MX"/>
                        </w:rPr>
                        <w:t xml:space="preserve"> Latitud: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 xml:space="preserve"> 22.893848°</w:t>
                      </w:r>
                      <w:r w:rsidRPr="00ED5CE6">
                        <w:rPr>
                          <w:noProof/>
                          <w:szCs w:val="18"/>
                          <w:lang w:val="es-MX"/>
                        </w:rPr>
                        <w:t xml:space="preserve">                     Altitud:</w:t>
                      </w:r>
                      <w:r w:rsidR="00D63D9C">
                        <w:rPr>
                          <w:noProof/>
                          <w:szCs w:val="18"/>
                          <w:lang w:val="es-MX"/>
                        </w:rPr>
                        <w:t xml:space="preserve"> </w:t>
                      </w:r>
                      <w:r w:rsidR="00D63D9C" w:rsidRPr="00D63D9C">
                        <w:rPr>
                          <w:noProof/>
                          <w:szCs w:val="18"/>
                          <w:lang w:val="es-MX"/>
                        </w:rPr>
                        <w:t>-103.484268°</w:t>
                      </w:r>
                    </w:p>
                    <w:p w14:paraId="77EC884A" w14:textId="77777777" w:rsidR="009314D4" w:rsidRPr="00ED5CE6" w:rsidRDefault="009314D4" w:rsidP="009314D4">
                      <w:pPr>
                        <w:rPr>
                          <w:noProof/>
                          <w:szCs w:val="18"/>
                          <w:lang w:val="es-MX"/>
                        </w:rPr>
                      </w:pPr>
                    </w:p>
                    <w:p w14:paraId="483580F5" w14:textId="77777777" w:rsidR="007F57B4" w:rsidRDefault="009314D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 w:rsidRPr="00ED5CE6"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 xml:space="preserve">Acometida </w:t>
                      </w:r>
                    </w:p>
                    <w:p w14:paraId="47A11D6E" w14:textId="77777777" w:rsidR="009314D4" w:rsidRPr="00ED5CE6" w:rsidRDefault="009314D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 w:rsidRPr="00ED5CE6"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 xml:space="preserve">Aérea: _______               Subterránea: ________ </w:t>
                      </w:r>
                    </w:p>
                    <w:p w14:paraId="0AF2EA6B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Ubicación de base de medición</w:t>
                      </w:r>
                    </w:p>
                    <w:p w14:paraId="2417BC1A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Murete:____     Nicho:_______ Concentración:______  Fachada:_____</w:t>
                      </w:r>
                    </w:p>
                    <w:p w14:paraId="3D97F1E2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</w:p>
                    <w:p w14:paraId="09274D09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Infraestructura de CFE disponible:</w:t>
                      </w:r>
                    </w:p>
                    <w:p w14:paraId="43C31541" w14:textId="77777777" w:rsidR="007F57B4" w:rsidRPr="00ED5CE6" w:rsidRDefault="007F57B4" w:rsidP="007F57B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 xml:space="preserve">Baja Tensión:_____      Media Tensión:____    Requiere </w:t>
                      </w:r>
                      <w:r w:rsidRPr="00ED5CE6"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Obra Específica: ________</w:t>
                      </w:r>
                    </w:p>
                    <w:p w14:paraId="2E13474A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</w:p>
                    <w:p w14:paraId="34A2B235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Tipo de Conexión:</w:t>
                      </w:r>
                    </w:p>
                    <w:p w14:paraId="609B6A4D" w14:textId="77777777" w:rsidR="007F57B4" w:rsidRDefault="007F57B4" w:rsidP="009314D4">
                      <w:pP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</w:pPr>
                      <w:r>
                        <w:rPr>
                          <w:rFonts w:cs="Calibri"/>
                          <w:color w:val="000000"/>
                          <w:szCs w:val="18"/>
                          <w:lang w:val="es-MX" w:eastAsia="es-MX"/>
                        </w:rPr>
                        <w:t>Baja Tensión____   Media Tensión:___  Subestación compartida:____ Particular:_____</w:t>
                      </w:r>
                    </w:p>
                    <w:p w14:paraId="4549FE03" w14:textId="77777777" w:rsidR="009314D4" w:rsidRDefault="009314D4" w:rsidP="009314D4">
                      <w:pPr>
                        <w:rPr>
                          <w:noProof/>
                          <w:sz w:val="14"/>
                          <w:szCs w:val="18"/>
                          <w:lang w:val="es-MX"/>
                        </w:rPr>
                      </w:pPr>
                    </w:p>
                    <w:p w14:paraId="42A2A476" w14:textId="77777777" w:rsidR="004520CE" w:rsidRPr="004520CE" w:rsidRDefault="004520CE" w:rsidP="009314D4">
                      <w:pPr>
                        <w:rPr>
                          <w:noProof/>
                          <w:sz w:val="14"/>
                          <w:szCs w:val="18"/>
                          <w:lang w:val="es-MX"/>
                        </w:rPr>
                      </w:pPr>
                    </w:p>
                    <w:p w14:paraId="748C27DE" w14:textId="77777777" w:rsidR="004520CE" w:rsidRPr="004520CE" w:rsidRDefault="004520CE" w:rsidP="009314D4">
                      <w:pPr>
                        <w:rPr>
                          <w:noProof/>
                          <w:szCs w:val="22"/>
                          <w:lang w:val="es-MX"/>
                        </w:rPr>
                      </w:pPr>
                      <w:r w:rsidRPr="004520CE">
                        <w:rPr>
                          <w:noProof/>
                          <w:szCs w:val="22"/>
                          <w:lang w:val="es-MX"/>
                        </w:rPr>
                        <w:t>Para el escenario de Subestación compartida asegurar que la subestación cuente con capacidad suficiente para contratar 10kW adicionales.</w:t>
                      </w:r>
                    </w:p>
                    <w:p w14:paraId="3FE26A28" w14:textId="77777777" w:rsidR="009314D4" w:rsidRPr="004520CE" w:rsidRDefault="009314D4" w:rsidP="009314D4">
                      <w:pPr>
                        <w:rPr>
                          <w:szCs w:val="22"/>
                          <w:lang w:val="es-MX"/>
                        </w:rPr>
                      </w:pPr>
                      <w:r w:rsidRPr="004520CE">
                        <w:rPr>
                          <w:noProof/>
                          <w:szCs w:val="22"/>
                          <w:lang w:val="es-MX"/>
                        </w:rPr>
                        <w:t xml:space="preserve">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EB816C" w14:textId="77777777" w:rsidR="009314D4" w:rsidRPr="00C269BE" w:rsidRDefault="009314D4" w:rsidP="005539E5">
      <w:pPr>
        <w:rPr>
          <w:lang w:val="es-MX"/>
        </w:rPr>
      </w:pPr>
    </w:p>
    <w:p w14:paraId="3AD0FD27" w14:textId="77777777" w:rsidR="00D622C2" w:rsidRPr="00C269BE" w:rsidRDefault="00D622C2">
      <w:pPr>
        <w:tabs>
          <w:tab w:val="clear" w:pos="8647"/>
        </w:tabs>
        <w:spacing w:before="0" w:after="0"/>
        <w:ind w:right="0"/>
        <w:jc w:val="left"/>
        <w:rPr>
          <w:lang w:val="es-MX"/>
        </w:rPr>
      </w:pPr>
      <w:r w:rsidRPr="00C269BE">
        <w:rPr>
          <w:lang w:val="es-MX"/>
        </w:rPr>
        <w:br w:type="page"/>
      </w:r>
    </w:p>
    <w:p w14:paraId="7E8C90BD" w14:textId="77777777" w:rsidR="009314D4" w:rsidRPr="00C269BE" w:rsidRDefault="009314D4" w:rsidP="005539E5">
      <w:pPr>
        <w:rPr>
          <w:lang w:val="es-MX"/>
        </w:rPr>
      </w:pPr>
    </w:p>
    <w:p w14:paraId="71999F1D" w14:textId="77777777" w:rsidR="009314D4" w:rsidRPr="00C269BE" w:rsidRDefault="009314D4" w:rsidP="00D622C2">
      <w:pPr>
        <w:pStyle w:val="Ttulo2"/>
        <w:rPr>
          <w:lang w:val="es-MX"/>
        </w:rPr>
      </w:pPr>
      <w:bookmarkStart w:id="16" w:name="_Toc511567053"/>
      <w:r w:rsidRPr="00C269BE">
        <w:rPr>
          <w:lang w:val="es-MX"/>
        </w:rPr>
        <w:t xml:space="preserve">Validación </w:t>
      </w:r>
      <w:r w:rsidR="00D622C2" w:rsidRPr="00C269BE">
        <w:rPr>
          <w:lang w:val="es-MX"/>
        </w:rPr>
        <w:t>Permisos</w:t>
      </w:r>
      <w:bookmarkEnd w:id="16"/>
    </w:p>
    <w:p w14:paraId="2D7A1080" w14:textId="77777777" w:rsidR="009314D4" w:rsidRPr="00C269BE" w:rsidRDefault="009314D4" w:rsidP="009314D4">
      <w:pPr>
        <w:rPr>
          <w:lang w:val="es-MX"/>
        </w:rPr>
      </w:pP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5280"/>
      </w:tblGrid>
      <w:tr w:rsidR="009314D4" w:rsidRPr="00D63D9C" w14:paraId="5791D9C4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D7C6CE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Evaluado por (Nombre y empresa)</w:t>
            </w:r>
          </w:p>
        </w:tc>
        <w:tc>
          <w:tcPr>
            <w:tcW w:w="304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F2B189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 </w:t>
            </w:r>
          </w:p>
        </w:tc>
      </w:tr>
      <w:tr w:rsidR="009314D4" w:rsidRPr="00C269BE" w14:paraId="70FE6354" w14:textId="77777777" w:rsidTr="00942F73">
        <w:trPr>
          <w:trHeight w:val="465"/>
        </w:trPr>
        <w:tc>
          <w:tcPr>
            <w:tcW w:w="195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5C1DEE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jc w:val="center"/>
              <w:rPr>
                <w:rFonts w:cs="Calibri"/>
                <w:color w:val="000000"/>
                <w:szCs w:val="18"/>
                <w:lang w:val="es-MX" w:eastAsia="es-MX"/>
              </w:rPr>
            </w:pP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Fecha de Ev</w:t>
            </w:r>
            <w:r w:rsidR="00F275C5" w:rsidRPr="00C269BE">
              <w:rPr>
                <w:rFonts w:cs="Calibri"/>
                <w:color w:val="000000"/>
                <w:szCs w:val="18"/>
                <w:lang w:val="es-MX" w:eastAsia="es-MX"/>
              </w:rPr>
              <w:t>a</w:t>
            </w: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lu</w:t>
            </w:r>
            <w:r w:rsidR="00F275C5" w:rsidRPr="00C269BE">
              <w:rPr>
                <w:rFonts w:cs="Calibri"/>
                <w:color w:val="000000"/>
                <w:szCs w:val="18"/>
                <w:lang w:val="es-MX" w:eastAsia="es-MX"/>
              </w:rPr>
              <w:t>a</w:t>
            </w:r>
            <w:r w:rsidRPr="00C269BE">
              <w:rPr>
                <w:rFonts w:cs="Calibri"/>
                <w:color w:val="000000"/>
                <w:szCs w:val="18"/>
                <w:lang w:val="es-MX" w:eastAsia="es-MX"/>
              </w:rPr>
              <w:t>ción</w:t>
            </w:r>
          </w:p>
        </w:tc>
        <w:tc>
          <w:tcPr>
            <w:tcW w:w="304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5F4F241" w14:textId="77777777" w:rsidR="009314D4" w:rsidRPr="00C269BE" w:rsidRDefault="009314D4" w:rsidP="00942F73">
            <w:pPr>
              <w:tabs>
                <w:tab w:val="clear" w:pos="8647"/>
              </w:tabs>
              <w:ind w:right="0"/>
              <w:rPr>
                <w:rFonts w:cs="Calibri"/>
                <w:color w:val="000000"/>
                <w:szCs w:val="18"/>
                <w:lang w:val="es-MX" w:eastAsia="es-MX"/>
              </w:rPr>
            </w:pPr>
          </w:p>
        </w:tc>
      </w:tr>
    </w:tbl>
    <w:p w14:paraId="261F7811" w14:textId="31FF182F" w:rsidR="009314D4" w:rsidRPr="00B15945" w:rsidRDefault="00D622C2" w:rsidP="005539E5">
      <w:r w:rsidRPr="00C269BE">
        <w:rPr>
          <w:rFonts w:cs="Times New Roman"/>
          <w:noProof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30ABAE8" wp14:editId="7DB149F8">
                <wp:simplePos x="0" y="0"/>
                <wp:positionH relativeFrom="margin">
                  <wp:align>left</wp:align>
                </wp:positionH>
                <wp:positionV relativeFrom="paragraph">
                  <wp:posOffset>255905</wp:posOffset>
                </wp:positionV>
                <wp:extent cx="5486400" cy="5724525"/>
                <wp:effectExtent l="0" t="0" r="19050" b="2857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5724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3F3C138" w14:textId="77777777" w:rsidR="00D622C2" w:rsidRPr="005D4898" w:rsidRDefault="00D622C2" w:rsidP="00D622C2">
                            <w:pPr>
                              <w:rPr>
                                <w:lang w:val="es-MX"/>
                              </w:rPr>
                            </w:pPr>
                            <w:r w:rsidRPr="005D4898">
                              <w:rPr>
                                <w:noProof/>
                                <w:lang w:val="es-MX"/>
                              </w:rPr>
                              <w:t xml:space="preserve">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ABAE8" id="Text Box 17" o:spid="_x0000_s1031" type="#_x0000_t202" style="position:absolute;left:0;text-align:left;margin-left:0;margin-top:20.15pt;width:6in;height:450.75pt;z-index:2516582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" fillcolor="window" strokeweight=".5pt">
                <v:path arrowok="t"/>
                <v:textbox>
                  <w:txbxContent>
                    <w:p w14:paraId="23F3C138" w14:textId="77777777" w:rsidR="00D622C2" w:rsidRPr="005D4898" w:rsidRDefault="00D622C2" w:rsidP="00D622C2">
                      <w:pPr>
                        <w:rPr>
                          <w:lang w:val="es-MX"/>
                        </w:rPr>
                      </w:pPr>
                      <w:r w:rsidRPr="005D4898">
                        <w:rPr>
                          <w:noProof/>
                          <w:lang w:val="es-MX"/>
                        </w:rPr>
                        <w:t xml:space="preserve">                              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314D4" w:rsidRPr="00B15945" w:rsidSect="00F83C55">
      <w:headerReference w:type="even" r:id="rId20"/>
      <w:headerReference w:type="default" r:id="rId21"/>
      <w:footerReference w:type="default" r:id="rId22"/>
      <w:pgSz w:w="11907" w:h="16840" w:code="9"/>
      <w:pgMar w:top="2268" w:right="1418" w:bottom="1349" w:left="1797" w:header="720" w:footer="8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A313D" w14:textId="77777777" w:rsidR="006F5016" w:rsidRDefault="006F5016" w:rsidP="00984959">
      <w:r>
        <w:separator/>
      </w:r>
    </w:p>
    <w:p w14:paraId="028FD664" w14:textId="77777777" w:rsidR="006F5016" w:rsidRDefault="006F5016" w:rsidP="00984959"/>
    <w:p w14:paraId="63207D03" w14:textId="77777777" w:rsidR="006F5016" w:rsidRDefault="006F5016" w:rsidP="00984959"/>
    <w:p w14:paraId="7068CF41" w14:textId="77777777" w:rsidR="006F5016" w:rsidRDefault="006F5016" w:rsidP="00984959"/>
  </w:endnote>
  <w:endnote w:type="continuationSeparator" w:id="0">
    <w:p w14:paraId="65586228" w14:textId="77777777" w:rsidR="006F5016" w:rsidRDefault="006F5016" w:rsidP="00984959">
      <w:r>
        <w:continuationSeparator/>
      </w:r>
    </w:p>
    <w:p w14:paraId="0ABA7A2B" w14:textId="77777777" w:rsidR="006F5016" w:rsidRDefault="006F5016" w:rsidP="00984959"/>
    <w:p w14:paraId="2EED6ABC" w14:textId="77777777" w:rsidR="006F5016" w:rsidRDefault="006F5016" w:rsidP="00984959"/>
    <w:p w14:paraId="65248117" w14:textId="77777777" w:rsidR="006F5016" w:rsidRDefault="006F5016" w:rsidP="00984959"/>
  </w:endnote>
  <w:endnote w:type="continuationNotice" w:id="1">
    <w:p w14:paraId="7B4765A1" w14:textId="77777777" w:rsidR="006F5016" w:rsidRDefault="006F501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CE9BD" w14:textId="77777777" w:rsidR="00517372" w:rsidRDefault="005173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5E350" w14:textId="1027F2D1" w:rsidR="007E03DD" w:rsidRPr="00905FAE" w:rsidRDefault="007E03DD" w:rsidP="007E03DD">
    <w:pPr>
      <w:pStyle w:val="Piedepgina"/>
      <w:pBdr>
        <w:top w:val="single" w:sz="4" w:space="1" w:color="auto"/>
      </w:pBdr>
      <w:rPr>
        <w:lang w:val="es-MX"/>
      </w:rPr>
    </w:pPr>
    <w:r>
      <w:rPr>
        <w:b/>
        <w:bCs/>
        <w:lang w:val="es-ES_tradnl"/>
      </w:rPr>
      <w:t xml:space="preserve">OPE-DIS-FR-0009-V0                                                                              </w:t>
    </w:r>
    <w:r w:rsidRPr="00B276BD">
      <w:rPr>
        <w:bCs/>
        <w:lang w:val="es-MX"/>
      </w:rPr>
      <w:t>Página</w:t>
    </w:r>
    <w:r>
      <w:rPr>
        <w:bCs/>
        <w:lang w:val="es-MX"/>
      </w:rPr>
      <w:t xml:space="preserve">: 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 xml:space="preserve"> PAGE  \* MERGEFORMAT 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3</w:t>
    </w:r>
    <w:r w:rsidRPr="00B276BD">
      <w:fldChar w:fldCharType="end"/>
    </w:r>
    <w:r w:rsidRPr="00B276BD">
      <w:rPr>
        <w:b/>
        <w:bCs/>
        <w:lang w:val="es-ES_tradnl"/>
      </w:rPr>
      <w:t>/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>NUMPAGES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9</w:t>
    </w:r>
    <w:r w:rsidRPr="00B276BD">
      <w:fldChar w:fldCharType="end"/>
    </w:r>
  </w:p>
  <w:p w14:paraId="5DFE383F" w14:textId="77777777" w:rsidR="00286BCD" w:rsidRPr="007E03DD" w:rsidRDefault="00286BCD" w:rsidP="00920AB3">
    <w:pPr>
      <w:rPr>
        <w:lang w:val="es-MX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EB7D9" w14:textId="4B2B5D0B" w:rsidR="001E4F0D" w:rsidRPr="00905FAE" w:rsidRDefault="001E4F0D" w:rsidP="001E4F0D">
    <w:pPr>
      <w:pStyle w:val="Piedepgina"/>
      <w:pBdr>
        <w:top w:val="single" w:sz="4" w:space="1" w:color="auto"/>
      </w:pBdr>
      <w:rPr>
        <w:lang w:val="es-MX"/>
      </w:rPr>
    </w:pPr>
    <w:r>
      <w:rPr>
        <w:b/>
        <w:bCs/>
        <w:lang w:val="es-ES_tradnl"/>
      </w:rPr>
      <w:t xml:space="preserve">OPE-DIS-FR-0009-V0                                                                              </w:t>
    </w:r>
    <w:r w:rsidRPr="00B276BD">
      <w:rPr>
        <w:bCs/>
        <w:lang w:val="es-MX"/>
      </w:rPr>
      <w:t>Página</w:t>
    </w:r>
    <w:r>
      <w:rPr>
        <w:bCs/>
        <w:lang w:val="es-MX"/>
      </w:rPr>
      <w:t xml:space="preserve">: 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 xml:space="preserve"> PAGE  \* MERGEFORMAT 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1</w:t>
    </w:r>
    <w:r w:rsidRPr="00B276BD">
      <w:fldChar w:fldCharType="end"/>
    </w:r>
    <w:r w:rsidRPr="00B276BD">
      <w:rPr>
        <w:b/>
        <w:bCs/>
        <w:lang w:val="es-ES_tradnl"/>
      </w:rPr>
      <w:t>/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>NUMPAGES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9</w:t>
    </w:r>
    <w:r w:rsidRPr="00B276BD">
      <w:fldChar w:fldCharType="end"/>
    </w:r>
  </w:p>
  <w:p w14:paraId="293FAE84" w14:textId="77777777" w:rsidR="001E4F0D" w:rsidRPr="001E4F0D" w:rsidRDefault="001E4F0D">
    <w:pPr>
      <w:pStyle w:val="Piedepgina"/>
      <w:rPr>
        <w:lang w:val="es-MX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CB1918" w14:textId="2B4FC50D" w:rsidR="007E03DD" w:rsidRPr="00905FAE" w:rsidRDefault="007E03DD" w:rsidP="007E03DD">
    <w:pPr>
      <w:pStyle w:val="Piedepgina"/>
      <w:pBdr>
        <w:top w:val="single" w:sz="4" w:space="1" w:color="auto"/>
      </w:pBdr>
      <w:rPr>
        <w:lang w:val="es-MX"/>
      </w:rPr>
    </w:pPr>
    <w:r>
      <w:rPr>
        <w:b/>
        <w:bCs/>
        <w:lang w:val="es-ES_tradnl"/>
      </w:rPr>
      <w:t xml:space="preserve">OPE-DIS-FR-0009-V0                                                                              </w:t>
    </w:r>
    <w:r w:rsidRPr="00B276BD">
      <w:rPr>
        <w:bCs/>
        <w:lang w:val="es-MX"/>
      </w:rPr>
      <w:t>Página</w:t>
    </w:r>
    <w:r>
      <w:rPr>
        <w:bCs/>
        <w:lang w:val="es-MX"/>
      </w:rPr>
      <w:t xml:space="preserve">: 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 xml:space="preserve"> PAGE  \* MERGEFORMAT 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9</w:t>
    </w:r>
    <w:r w:rsidRPr="00B276BD">
      <w:fldChar w:fldCharType="end"/>
    </w:r>
    <w:r w:rsidRPr="00B276BD">
      <w:rPr>
        <w:b/>
        <w:bCs/>
        <w:lang w:val="es-ES_tradnl"/>
      </w:rPr>
      <w:t>/</w:t>
    </w:r>
    <w:r w:rsidRPr="00B276BD">
      <w:rPr>
        <w:b/>
        <w:bCs/>
        <w:lang w:val="es-ES_tradnl"/>
      </w:rPr>
      <w:fldChar w:fldCharType="begin"/>
    </w:r>
    <w:r w:rsidRPr="00B276BD">
      <w:rPr>
        <w:b/>
        <w:bCs/>
        <w:lang w:val="es-ES_tradnl"/>
      </w:rPr>
      <w:instrText>NUMPAGES</w:instrText>
    </w:r>
    <w:r w:rsidRPr="00B276BD">
      <w:rPr>
        <w:b/>
        <w:bCs/>
        <w:lang w:val="es-ES_tradnl"/>
      </w:rPr>
      <w:fldChar w:fldCharType="separate"/>
    </w:r>
    <w:r w:rsidR="00827C3F">
      <w:rPr>
        <w:b/>
        <w:bCs/>
        <w:noProof/>
        <w:lang w:val="es-ES_tradnl"/>
      </w:rPr>
      <w:t>9</w:t>
    </w:r>
    <w:r w:rsidRPr="00B276B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13972" w14:textId="77777777" w:rsidR="006F5016" w:rsidRDefault="006F5016" w:rsidP="00984959">
      <w:r>
        <w:separator/>
      </w:r>
    </w:p>
    <w:p w14:paraId="7BA58AA0" w14:textId="77777777" w:rsidR="006F5016" w:rsidRDefault="006F5016" w:rsidP="00984959"/>
    <w:p w14:paraId="18C40F84" w14:textId="77777777" w:rsidR="006F5016" w:rsidRDefault="006F5016" w:rsidP="00984959"/>
    <w:p w14:paraId="34940A4E" w14:textId="77777777" w:rsidR="006F5016" w:rsidRDefault="006F5016" w:rsidP="00984959"/>
  </w:footnote>
  <w:footnote w:type="continuationSeparator" w:id="0">
    <w:p w14:paraId="1D65D692" w14:textId="77777777" w:rsidR="006F5016" w:rsidRDefault="006F5016" w:rsidP="00984959">
      <w:r>
        <w:continuationSeparator/>
      </w:r>
    </w:p>
    <w:p w14:paraId="66E55F2D" w14:textId="77777777" w:rsidR="006F5016" w:rsidRDefault="006F5016" w:rsidP="00984959"/>
    <w:p w14:paraId="08812DC6" w14:textId="77777777" w:rsidR="006F5016" w:rsidRDefault="006F5016" w:rsidP="00984959"/>
    <w:p w14:paraId="5EC5B209" w14:textId="77777777" w:rsidR="006F5016" w:rsidRDefault="006F5016" w:rsidP="00984959"/>
  </w:footnote>
  <w:footnote w:type="continuationNotice" w:id="1">
    <w:p w14:paraId="386DF5D3" w14:textId="77777777" w:rsidR="006F5016" w:rsidRDefault="006F501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A712A" w14:textId="77777777" w:rsidR="00286BCD" w:rsidRDefault="00286BCD" w:rsidP="00920AB3">
    <w:pPr>
      <w:pStyle w:val="Encabezado"/>
    </w:pPr>
    <w:r>
      <w:rPr>
        <w:lang w:val="es-MX" w:eastAsia="es-MX"/>
      </w:rPr>
      <w:drawing>
        <wp:inline distT="0" distB="0" distL="0" distR="0" wp14:anchorId="101FC3A5" wp14:editId="2DA13FB3">
          <wp:extent cx="514350" cy="3286125"/>
          <wp:effectExtent l="19050" t="0" r="0" b="9525"/>
          <wp:docPr id="32" name="Picture 82" descr="Cities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ities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3286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lang w:val="es-MX" w:eastAsia="es-MX"/>
      </w:rPr>
      <w:drawing>
        <wp:inline distT="0" distB="0" distL="0" distR="0" wp14:anchorId="1E1576B1" wp14:editId="387734C6">
          <wp:extent cx="514350" cy="3286125"/>
          <wp:effectExtent l="19050" t="0" r="0" b="9525"/>
          <wp:docPr id="33" name="Picture 85" descr="Cities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ties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3286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lang w:val="es-MX" w:eastAsia="es-MX"/>
      </w:rPr>
      <w:drawing>
        <wp:inline distT="0" distB="0" distL="0" distR="0" wp14:anchorId="50306CEA" wp14:editId="6CCF36CE">
          <wp:extent cx="514350" cy="3286125"/>
          <wp:effectExtent l="19050" t="0" r="0" b="9525"/>
          <wp:docPr id="34" name="Picture 86" descr="Cities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ities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3286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lang w:val="es-MX" w:eastAsia="es-MX"/>
      </w:rPr>
      <w:drawing>
        <wp:inline distT="0" distB="0" distL="0" distR="0" wp14:anchorId="647668F5" wp14:editId="2DA55D0A">
          <wp:extent cx="514350" cy="3286125"/>
          <wp:effectExtent l="19050" t="0" r="0" b="9525"/>
          <wp:docPr id="35" name="Picture 87" descr="Cities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ities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3286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lang w:val="es-MX" w:eastAsia="es-MX"/>
      </w:rPr>
      <w:drawing>
        <wp:inline distT="0" distB="0" distL="0" distR="0" wp14:anchorId="3BEF20E6" wp14:editId="5FCDF058">
          <wp:extent cx="514350" cy="3286125"/>
          <wp:effectExtent l="19050" t="0" r="0" b="9525"/>
          <wp:docPr id="36" name="Picture 88" descr="CitiesBl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itiesBlock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3286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B819F" w14:textId="77777777" w:rsidR="00286BCD" w:rsidRDefault="0066296F" w:rsidP="00920AB3"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A8A432C" wp14:editId="253FDBB5">
              <wp:simplePos x="0" y="0"/>
              <wp:positionH relativeFrom="column">
                <wp:posOffset>-1143000</wp:posOffset>
              </wp:positionH>
              <wp:positionV relativeFrom="paragraph">
                <wp:posOffset>191770</wp:posOffset>
              </wp:positionV>
              <wp:extent cx="8938895" cy="415925"/>
              <wp:effectExtent l="0" t="0" r="0" b="0"/>
              <wp:wrapNone/>
              <wp:docPr id="9" name="Grup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938895" cy="415925"/>
                        <a:chOff x="0" y="0"/>
                        <a:chExt cx="8938895" cy="415925"/>
                      </a:xfrm>
                    </wpg:grpSpPr>
                    <wpg:grpSp>
                      <wpg:cNvPr id="10" name="Group 61"/>
                      <wpg:cNvGrpSpPr/>
                      <wpg:grpSpPr>
                        <a:xfrm>
                          <a:off x="0" y="0"/>
                          <a:ext cx="8938895" cy="415925"/>
                          <a:chOff x="0" y="0"/>
                          <a:chExt cx="7794226" cy="335667"/>
                        </a:xfrm>
                      </wpg:grpSpPr>
                      <wps:wsp>
                        <wps:cNvPr id="19" name="Rectangle 62"/>
                        <wps:cNvSpPr/>
                        <wps:spPr>
                          <a:xfrm>
                            <a:off x="0" y="71857"/>
                            <a:ext cx="7794226" cy="137573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63"/>
                        <wps:cNvSpPr/>
                        <wps:spPr>
                          <a:xfrm>
                            <a:off x="5315" y="241168"/>
                            <a:ext cx="7772401" cy="45719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64"/>
                        <wps:cNvSpPr/>
                        <wps:spPr>
                          <a:xfrm>
                            <a:off x="4922503" y="0"/>
                            <a:ext cx="1081444" cy="3356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22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776" t="18906" r="8724" b="31217"/>
                        <a:stretch/>
                      </pic:blipFill>
                      <pic:spPr>
                        <a:xfrm>
                          <a:off x="5851560" y="26514"/>
                          <a:ext cx="828000" cy="36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1175FA" id="Grupo 1" o:spid="_x0000_s1026" style="position:absolute;margin-left:-90pt;margin-top:15.1pt;width:703.85pt;height:32.75pt;z-index:251658242" coordsize="89388,4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">
              <v:group id="Group 61" o:spid="_x0000_s1027" style="position:absolute;width:89388;height:4159" coordsize="77942,3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angle 62" o:spid="_x0000_s1028" style="position:absolute;top:718;width:77942;height:1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" fillcolor="#c00000 [3215]" stroked="f" strokeweight="2pt"/>
                <v:rect id="Rectangle 63" o:spid="_x0000_s1029" style="position:absolute;left:53;top:2411;width:7772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" fillcolor="#7b7b7b [2414]" stroked="f" strokeweight="2pt"/>
                <v:rect id="Rectangle 64" o:spid="_x0000_s1030" style="position:absolute;left:49225;width:10814;height:3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" fillcolor="white [3212]" stroked="f" strokeweight="2pt"/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31" type="#_x0000_t75" style="position:absolute;left:58515;top:265;width:8280;height: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">
                <v:imagedata r:id="rId2" o:title="" croptop="12390f" cropbottom="20458f" cropleft="9028f" cropright="5717f" chromakey="white"/>
              </v:shape>
            </v:group>
          </w:pict>
        </mc:Fallback>
      </mc:AlternateContent>
    </w:r>
  </w:p>
  <w:p w14:paraId="5538AB6B" w14:textId="77777777" w:rsidR="00286BCD" w:rsidRDefault="00286BCD" w:rsidP="00920AB3"/>
  <w:p w14:paraId="7A150F0B" w14:textId="77777777" w:rsidR="00286BCD" w:rsidRDefault="00286BCD" w:rsidP="00920AB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DD340" w14:textId="77777777" w:rsidR="00517372" w:rsidRDefault="0051737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02FE7" w14:textId="77777777" w:rsidR="00703F00" w:rsidRDefault="00703F00" w:rsidP="00984959"/>
  <w:p w14:paraId="138A672B" w14:textId="77777777" w:rsidR="008537D9" w:rsidRDefault="008537D9" w:rsidP="00984959"/>
  <w:p w14:paraId="3FA4A394" w14:textId="77777777" w:rsidR="008537D9" w:rsidRDefault="008537D9" w:rsidP="0098495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FED30" w14:textId="77777777" w:rsidR="00465724" w:rsidRDefault="00465724" w:rsidP="00984959"/>
  <w:tbl>
    <w:tblPr>
      <w:tblW w:w="9555" w:type="dxa"/>
      <w:jc w:val="center"/>
      <w:tblLook w:val="01E0" w:firstRow="1" w:lastRow="1" w:firstColumn="1" w:lastColumn="1" w:noHBand="0" w:noVBand="0"/>
    </w:tblPr>
    <w:tblGrid>
      <w:gridCol w:w="4777"/>
      <w:gridCol w:w="4778"/>
    </w:tblGrid>
    <w:tr w:rsidR="00465724" w:rsidRPr="006E13C1" w14:paraId="2C2CA6DD" w14:textId="77777777" w:rsidTr="001F6691">
      <w:trPr>
        <w:jc w:val="center"/>
      </w:trPr>
      <w:tc>
        <w:tcPr>
          <w:tcW w:w="4777" w:type="dxa"/>
        </w:tcPr>
        <w:p w14:paraId="0E4B1718" w14:textId="77777777" w:rsidR="00465724" w:rsidRPr="006E13C1" w:rsidRDefault="0066296F" w:rsidP="00984959">
          <w:r>
            <w:rPr>
              <w:noProof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1DDC77D0" wp14:editId="2DED1DDC">
                    <wp:simplePos x="0" y="0"/>
                    <wp:positionH relativeFrom="column">
                      <wp:posOffset>-949960</wp:posOffset>
                    </wp:positionH>
                    <wp:positionV relativeFrom="paragraph">
                      <wp:posOffset>-74295</wp:posOffset>
                    </wp:positionV>
                    <wp:extent cx="8938895" cy="415925"/>
                    <wp:effectExtent l="0" t="0" r="0" b="0"/>
                    <wp:wrapNone/>
                    <wp:docPr id="5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8938895" cy="415925"/>
                              <a:chOff x="0" y="0"/>
                              <a:chExt cx="8938895" cy="415925"/>
                            </a:xfrm>
                          </wpg:grpSpPr>
                          <wpg:grpSp>
                            <wpg:cNvPr id="6" name="Group 61"/>
                            <wpg:cNvGrpSpPr/>
                            <wpg:grpSpPr>
                              <a:xfrm>
                                <a:off x="0" y="0"/>
                                <a:ext cx="8938895" cy="415925"/>
                                <a:chOff x="0" y="0"/>
                                <a:chExt cx="7794226" cy="335667"/>
                              </a:xfrm>
                            </wpg:grpSpPr>
                            <wps:wsp>
                              <wps:cNvPr id="2" name="Rectangle 62"/>
                              <wps:cNvSpPr/>
                              <wps:spPr>
                                <a:xfrm>
                                  <a:off x="0" y="71857"/>
                                  <a:ext cx="7794226" cy="1375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Rectangle 63"/>
                              <wps:cNvSpPr/>
                              <wps:spPr>
                                <a:xfrm>
                                  <a:off x="5315" y="241168"/>
                                  <a:ext cx="7772401" cy="457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64"/>
                              <wps:cNvSpPr/>
                              <wps:spPr>
                                <a:xfrm>
                                  <a:off x="4922503" y="0"/>
                                  <a:ext cx="1081444" cy="3356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8" name="Picture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776" t="18906" r="8724" b="31217"/>
                              <a:stretch/>
                            </pic:blipFill>
                            <pic:spPr>
                              <a:xfrm>
                                <a:off x="5851560" y="26514"/>
                                <a:ext cx="828000" cy="3628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FCF9E3" id="Grupo 1" o:spid="_x0000_s1026" style="position:absolute;margin-left:-74.8pt;margin-top:-5.85pt;width:703.85pt;height:32.75pt;z-index:251658241" coordsize="89388,4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">
                    <v:group id="Group 61" o:spid="_x0000_s1027" style="position:absolute;width:89388;height:4159" coordsize="77942,3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Rectangle 62" o:spid="_x0000_s1028" style="position:absolute;top:718;width:77942;height:1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" fillcolor="#c00000 [3215]" stroked="f" strokeweight="2pt"/>
                      <v:rect id="Rectangle 63" o:spid="_x0000_s1029" style="position:absolute;left:53;top:2411;width:77724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" fillcolor="#7b7b7b [2414]" stroked="f" strokeweight="2pt"/>
                      <v:rect id="Rectangle 64" o:spid="_x0000_s1030" style="position:absolute;left:49225;width:10814;height:3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" fillcolor="white [3212]" stroked="f" strokeweight="2pt"/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" o:spid="_x0000_s1031" type="#_x0000_t75" style="position:absolute;left:58515;top:265;width:8280;height:3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">
                      <v:imagedata r:id="rId2" o:title="" croptop="12390f" cropbottom="20458f" cropleft="9028f" cropright="5717f" chromakey="white"/>
                    </v:shape>
                  </v:group>
                </w:pict>
              </mc:Fallback>
            </mc:AlternateContent>
          </w:r>
          <w:r>
            <w:rPr>
              <w:noProof/>
              <w:lang w:val="es-MX" w:eastAsia="es-MX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C9F5CB5" wp14:editId="08B47927">
                    <wp:simplePos x="0" y="0"/>
                    <wp:positionH relativeFrom="margin">
                      <wp:posOffset>4915535</wp:posOffset>
                    </wp:positionH>
                    <wp:positionV relativeFrom="paragraph">
                      <wp:posOffset>63500</wp:posOffset>
                    </wp:positionV>
                    <wp:extent cx="826135" cy="225425"/>
                    <wp:effectExtent l="0" t="0" r="0" b="0"/>
                    <wp:wrapNone/>
                    <wp:docPr id="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826135" cy="225425"/>
                              <a:chOff x="0" y="0"/>
                              <a:chExt cx="2512138" cy="686206"/>
                            </a:xfrm>
                          </wpg:grpSpPr>
                          <wps:wsp>
                            <wps:cNvPr id="15" name="Straight Connector 3"/>
                            <wps:cNvCnPr/>
                            <wps:spPr bwMode="auto">
                              <a:xfrm>
                                <a:off x="228005" y="0"/>
                                <a:ext cx="2056127" cy="0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tx2"/>
                              </a:solidFill>
                              <a:ln w="19050" cap="flat" cmpd="sng" algn="ctr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16" name="Picture 4"/>
                              <pic:cNvPicPr/>
                            </pic:nvPicPr>
                            <pic:blipFill rotWithShape="1">
                              <a:blip r:embed="rId3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5677" b="45769"/>
                              <a:stretch/>
                            </pic:blipFill>
                            <pic:spPr>
                              <a:xfrm>
                                <a:off x="0" y="85440"/>
                                <a:ext cx="2512138" cy="60076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A20E933" id="Group 9" o:spid="_x0000_s1026" style="position:absolute;margin-left:387.05pt;margin-top:5pt;width:65.05pt;height:17.75pt;z-index:251658240;mso-position-horizontal-relative:margin;mso-width-relative:margin;mso-height-relative:margin" coordsize="25121,6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">
                    <v:line id="Straight Connector 3" o:spid="_x0000_s1027" style="position:absolute;visibility:visible;mso-wrap-style:square" from="2280,0" to="2284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" filled="t" fillcolor="#c00000 [3215]" strokecolor="#c00000 [3215]" strokeweight="1.5pt"/>
                    <v:shape id="Picture 4" o:spid="_x0000_s1028" type="#_x0000_t75" style="position:absolute;top:854;width:25121;height:6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">
                      <v:imagedata r:id="rId4" o:title="" croptop="10274f" cropbottom="29995f" chromakey="white"/>
                    </v:shape>
                    <w10:wrap anchorx="margin"/>
                  </v:group>
                </w:pict>
              </mc:Fallback>
            </mc:AlternateContent>
          </w:r>
        </w:p>
      </w:tc>
      <w:tc>
        <w:tcPr>
          <w:tcW w:w="4778" w:type="dxa"/>
        </w:tcPr>
        <w:p w14:paraId="71C1A039" w14:textId="77777777" w:rsidR="00465724" w:rsidRPr="006E13C1" w:rsidRDefault="00465724" w:rsidP="00984959"/>
      </w:tc>
    </w:tr>
  </w:tbl>
  <w:p w14:paraId="480A4560" w14:textId="77777777" w:rsidR="008537D9" w:rsidRDefault="008537D9" w:rsidP="0098495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01B09"/>
    <w:multiLevelType w:val="multilevel"/>
    <w:tmpl w:val="E996DAC6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  <w:b w:val="0"/>
        <w:bCs/>
        <w:i w:val="0"/>
      </w:rPr>
    </w:lvl>
    <w:lvl w:ilvl="1">
      <w:start w:val="1"/>
      <w:numFmt w:val="decimal"/>
      <w:pStyle w:val="Ttulo2"/>
      <w:lvlText w:val="%1.%2"/>
      <w:lvlJc w:val="left"/>
      <w:pPr>
        <w:tabs>
          <w:tab w:val="num" w:pos="3260"/>
        </w:tabs>
        <w:ind w:left="3260" w:hanging="56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701"/>
        </w:tabs>
        <w:ind w:left="1701" w:hanging="1701"/>
      </w:pPr>
      <w:rPr>
        <w:rFonts w:hint="default"/>
      </w:rPr>
    </w:lvl>
  </w:abstractNum>
  <w:abstractNum w:abstractNumId="1" w15:restartNumberingAfterBreak="0">
    <w:nsid w:val="31B53C06"/>
    <w:multiLevelType w:val="hybridMultilevel"/>
    <w:tmpl w:val="542C95DE"/>
    <w:lvl w:ilvl="0" w:tplc="E760F162">
      <w:numFmt w:val="bullet"/>
      <w:pStyle w:val="First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sz w:val="18"/>
      </w:rPr>
    </w:lvl>
    <w:lvl w:ilvl="1" w:tplc="3AE26CCC">
      <w:start w:val="1"/>
      <w:numFmt w:val="bullet"/>
      <w:pStyle w:val="Secondbullet"/>
      <w:lvlText w:val="–"/>
      <w:lvlJc w:val="left"/>
      <w:pPr>
        <w:tabs>
          <w:tab w:val="num" w:pos="873"/>
        </w:tabs>
        <w:ind w:left="873" w:hanging="360"/>
      </w:pPr>
      <w:rPr>
        <w:rFonts w:ascii="Arial" w:hAnsi="Arial" w:hint="default"/>
        <w:color w:val="auto"/>
        <w:sz w:val="18"/>
      </w:rPr>
    </w:lvl>
    <w:lvl w:ilvl="2" w:tplc="04090005" w:tentative="1">
      <w:start w:val="1"/>
      <w:numFmt w:val="bullet"/>
      <w:lvlText w:val=""/>
      <w:lvlJc w:val="left"/>
      <w:pPr>
        <w:tabs>
          <w:tab w:val="num" w:pos="1593"/>
        </w:tabs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554D3896"/>
    <w:multiLevelType w:val="hybridMultilevel"/>
    <w:tmpl w:val="2662CE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0"/>
  <w:hyphenationZone w:val="425"/>
  <w:drawingGridHorizontalSpacing w:val="9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44647d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71F"/>
    <w:rsid w:val="000020B7"/>
    <w:rsid w:val="0001089E"/>
    <w:rsid w:val="00011D44"/>
    <w:rsid w:val="00012B5E"/>
    <w:rsid w:val="00022FB4"/>
    <w:rsid w:val="00026167"/>
    <w:rsid w:val="00032D0E"/>
    <w:rsid w:val="0003363C"/>
    <w:rsid w:val="00034288"/>
    <w:rsid w:val="00037F88"/>
    <w:rsid w:val="00044059"/>
    <w:rsid w:val="00045ADB"/>
    <w:rsid w:val="00050505"/>
    <w:rsid w:val="00051FB7"/>
    <w:rsid w:val="000523BF"/>
    <w:rsid w:val="00063084"/>
    <w:rsid w:val="000658E2"/>
    <w:rsid w:val="0007542E"/>
    <w:rsid w:val="00083D7D"/>
    <w:rsid w:val="00084685"/>
    <w:rsid w:val="00086713"/>
    <w:rsid w:val="000A06E7"/>
    <w:rsid w:val="000A1DCA"/>
    <w:rsid w:val="000A74C4"/>
    <w:rsid w:val="000B5F88"/>
    <w:rsid w:val="000C7EC4"/>
    <w:rsid w:val="000D0C05"/>
    <w:rsid w:val="000D39EA"/>
    <w:rsid w:val="000E4B2A"/>
    <w:rsid w:val="000E6110"/>
    <w:rsid w:val="000F042C"/>
    <w:rsid w:val="000F1C07"/>
    <w:rsid w:val="0010238E"/>
    <w:rsid w:val="001048AC"/>
    <w:rsid w:val="00107719"/>
    <w:rsid w:val="00111325"/>
    <w:rsid w:val="001119DB"/>
    <w:rsid w:val="00112E47"/>
    <w:rsid w:val="001246D9"/>
    <w:rsid w:val="00126B4D"/>
    <w:rsid w:val="00131A1B"/>
    <w:rsid w:val="00137718"/>
    <w:rsid w:val="00150982"/>
    <w:rsid w:val="00152480"/>
    <w:rsid w:val="00162F20"/>
    <w:rsid w:val="001750C1"/>
    <w:rsid w:val="0017683C"/>
    <w:rsid w:val="001830AC"/>
    <w:rsid w:val="00183481"/>
    <w:rsid w:val="001848CE"/>
    <w:rsid w:val="00185E1D"/>
    <w:rsid w:val="0018690C"/>
    <w:rsid w:val="0019089C"/>
    <w:rsid w:val="00191010"/>
    <w:rsid w:val="001A044F"/>
    <w:rsid w:val="001A54C4"/>
    <w:rsid w:val="001B375F"/>
    <w:rsid w:val="001B40EA"/>
    <w:rsid w:val="001C05C0"/>
    <w:rsid w:val="001C2E15"/>
    <w:rsid w:val="001C7922"/>
    <w:rsid w:val="001E0BAB"/>
    <w:rsid w:val="001E291F"/>
    <w:rsid w:val="001E34F2"/>
    <w:rsid w:val="001E4019"/>
    <w:rsid w:val="001E4138"/>
    <w:rsid w:val="001E4F0D"/>
    <w:rsid w:val="001E65EC"/>
    <w:rsid w:val="001E7922"/>
    <w:rsid w:val="001F0670"/>
    <w:rsid w:val="001F44F3"/>
    <w:rsid w:val="001F6691"/>
    <w:rsid w:val="00207AE0"/>
    <w:rsid w:val="00211B2E"/>
    <w:rsid w:val="002129AD"/>
    <w:rsid w:val="00214E5D"/>
    <w:rsid w:val="00221F53"/>
    <w:rsid w:val="002233F1"/>
    <w:rsid w:val="00241E89"/>
    <w:rsid w:val="00242402"/>
    <w:rsid w:val="00244602"/>
    <w:rsid w:val="00245ACA"/>
    <w:rsid w:val="002524CD"/>
    <w:rsid w:val="002569A3"/>
    <w:rsid w:val="00256A13"/>
    <w:rsid w:val="002666F7"/>
    <w:rsid w:val="0027387B"/>
    <w:rsid w:val="00275A73"/>
    <w:rsid w:val="00281EC7"/>
    <w:rsid w:val="00284BFE"/>
    <w:rsid w:val="00284F96"/>
    <w:rsid w:val="00286BCD"/>
    <w:rsid w:val="00287CA9"/>
    <w:rsid w:val="002918E4"/>
    <w:rsid w:val="0029389F"/>
    <w:rsid w:val="00293C12"/>
    <w:rsid w:val="002A25A3"/>
    <w:rsid w:val="002B0655"/>
    <w:rsid w:val="002B4747"/>
    <w:rsid w:val="002B680F"/>
    <w:rsid w:val="002C12E2"/>
    <w:rsid w:val="002C5F65"/>
    <w:rsid w:val="002D19B0"/>
    <w:rsid w:val="002D4199"/>
    <w:rsid w:val="002E0FB3"/>
    <w:rsid w:val="002E19FC"/>
    <w:rsid w:val="002E4863"/>
    <w:rsid w:val="002E59D5"/>
    <w:rsid w:val="002E6161"/>
    <w:rsid w:val="002F5519"/>
    <w:rsid w:val="00303110"/>
    <w:rsid w:val="00310CAB"/>
    <w:rsid w:val="00315C6A"/>
    <w:rsid w:val="00315D5A"/>
    <w:rsid w:val="003227A4"/>
    <w:rsid w:val="00325BA0"/>
    <w:rsid w:val="003276D5"/>
    <w:rsid w:val="00331B10"/>
    <w:rsid w:val="003350D9"/>
    <w:rsid w:val="00341D5A"/>
    <w:rsid w:val="00345325"/>
    <w:rsid w:val="00347E20"/>
    <w:rsid w:val="00350788"/>
    <w:rsid w:val="00350922"/>
    <w:rsid w:val="003509CA"/>
    <w:rsid w:val="00350FB8"/>
    <w:rsid w:val="00351597"/>
    <w:rsid w:val="003573E5"/>
    <w:rsid w:val="0036387C"/>
    <w:rsid w:val="003700E2"/>
    <w:rsid w:val="003733FC"/>
    <w:rsid w:val="00373B11"/>
    <w:rsid w:val="00374E5F"/>
    <w:rsid w:val="0037583D"/>
    <w:rsid w:val="003763E5"/>
    <w:rsid w:val="003778D0"/>
    <w:rsid w:val="00382BF4"/>
    <w:rsid w:val="00382D82"/>
    <w:rsid w:val="00391878"/>
    <w:rsid w:val="00393817"/>
    <w:rsid w:val="003A37A2"/>
    <w:rsid w:val="003A3B0A"/>
    <w:rsid w:val="003B650E"/>
    <w:rsid w:val="003B6FF3"/>
    <w:rsid w:val="003C21D8"/>
    <w:rsid w:val="003C3C02"/>
    <w:rsid w:val="003C4981"/>
    <w:rsid w:val="003C4B2A"/>
    <w:rsid w:val="003C6F4E"/>
    <w:rsid w:val="003D3038"/>
    <w:rsid w:val="003D3FE2"/>
    <w:rsid w:val="003D7108"/>
    <w:rsid w:val="003D7B70"/>
    <w:rsid w:val="003D7F38"/>
    <w:rsid w:val="003E2EAB"/>
    <w:rsid w:val="003E506C"/>
    <w:rsid w:val="003E53BC"/>
    <w:rsid w:val="003E7D29"/>
    <w:rsid w:val="003F0490"/>
    <w:rsid w:val="003F0B1C"/>
    <w:rsid w:val="0040174C"/>
    <w:rsid w:val="00403365"/>
    <w:rsid w:val="00404238"/>
    <w:rsid w:val="0041734E"/>
    <w:rsid w:val="00417C42"/>
    <w:rsid w:val="00432597"/>
    <w:rsid w:val="00444250"/>
    <w:rsid w:val="004520CE"/>
    <w:rsid w:val="004524FA"/>
    <w:rsid w:val="004543FD"/>
    <w:rsid w:val="0045443F"/>
    <w:rsid w:val="00454FF5"/>
    <w:rsid w:val="00457DD2"/>
    <w:rsid w:val="00465724"/>
    <w:rsid w:val="004720B6"/>
    <w:rsid w:val="00473080"/>
    <w:rsid w:val="00480865"/>
    <w:rsid w:val="004809AD"/>
    <w:rsid w:val="00480F3E"/>
    <w:rsid w:val="004860AC"/>
    <w:rsid w:val="00487B5E"/>
    <w:rsid w:val="004908B2"/>
    <w:rsid w:val="00493F85"/>
    <w:rsid w:val="00497361"/>
    <w:rsid w:val="004A012A"/>
    <w:rsid w:val="004A1590"/>
    <w:rsid w:val="004B05F1"/>
    <w:rsid w:val="004B1F2A"/>
    <w:rsid w:val="004B4040"/>
    <w:rsid w:val="004E1828"/>
    <w:rsid w:val="004E2ABD"/>
    <w:rsid w:val="004E3A6B"/>
    <w:rsid w:val="004E5AD3"/>
    <w:rsid w:val="004F062D"/>
    <w:rsid w:val="004F531B"/>
    <w:rsid w:val="0050577E"/>
    <w:rsid w:val="00507AC9"/>
    <w:rsid w:val="005134DE"/>
    <w:rsid w:val="00517372"/>
    <w:rsid w:val="0052148E"/>
    <w:rsid w:val="005277D1"/>
    <w:rsid w:val="005308C1"/>
    <w:rsid w:val="00536461"/>
    <w:rsid w:val="00536465"/>
    <w:rsid w:val="00536650"/>
    <w:rsid w:val="00541772"/>
    <w:rsid w:val="005434B1"/>
    <w:rsid w:val="00546D70"/>
    <w:rsid w:val="00551EF9"/>
    <w:rsid w:val="00551F47"/>
    <w:rsid w:val="005539E5"/>
    <w:rsid w:val="00554EE7"/>
    <w:rsid w:val="0056270D"/>
    <w:rsid w:val="00574D8A"/>
    <w:rsid w:val="00584E3F"/>
    <w:rsid w:val="00594408"/>
    <w:rsid w:val="00596CDF"/>
    <w:rsid w:val="005A0E2D"/>
    <w:rsid w:val="005A11B9"/>
    <w:rsid w:val="005A4F4E"/>
    <w:rsid w:val="005A7808"/>
    <w:rsid w:val="005B796B"/>
    <w:rsid w:val="005C431C"/>
    <w:rsid w:val="005D4E02"/>
    <w:rsid w:val="005D7DB1"/>
    <w:rsid w:val="005E1530"/>
    <w:rsid w:val="005E7507"/>
    <w:rsid w:val="005F1A35"/>
    <w:rsid w:val="005F3B40"/>
    <w:rsid w:val="00601B62"/>
    <w:rsid w:val="00604AB6"/>
    <w:rsid w:val="00607306"/>
    <w:rsid w:val="006156A6"/>
    <w:rsid w:val="006240C5"/>
    <w:rsid w:val="00626126"/>
    <w:rsid w:val="00637637"/>
    <w:rsid w:val="00640B1A"/>
    <w:rsid w:val="0064101D"/>
    <w:rsid w:val="006435A2"/>
    <w:rsid w:val="00644C30"/>
    <w:rsid w:val="00645AB4"/>
    <w:rsid w:val="00650094"/>
    <w:rsid w:val="00650132"/>
    <w:rsid w:val="00651EAF"/>
    <w:rsid w:val="006569EC"/>
    <w:rsid w:val="0066296F"/>
    <w:rsid w:val="00665287"/>
    <w:rsid w:val="006673D8"/>
    <w:rsid w:val="00672099"/>
    <w:rsid w:val="00675424"/>
    <w:rsid w:val="00676982"/>
    <w:rsid w:val="00677988"/>
    <w:rsid w:val="006801CB"/>
    <w:rsid w:val="00680BFE"/>
    <w:rsid w:val="00695957"/>
    <w:rsid w:val="00697DDA"/>
    <w:rsid w:val="006A14EB"/>
    <w:rsid w:val="006A5C1D"/>
    <w:rsid w:val="006A6726"/>
    <w:rsid w:val="006A710E"/>
    <w:rsid w:val="006B0CD5"/>
    <w:rsid w:val="006B18F7"/>
    <w:rsid w:val="006B27A0"/>
    <w:rsid w:val="006C6464"/>
    <w:rsid w:val="006D1037"/>
    <w:rsid w:val="006D36C3"/>
    <w:rsid w:val="006E7450"/>
    <w:rsid w:val="006F024E"/>
    <w:rsid w:val="006F189A"/>
    <w:rsid w:val="006F1BA6"/>
    <w:rsid w:val="006F42D3"/>
    <w:rsid w:val="006F5016"/>
    <w:rsid w:val="00701832"/>
    <w:rsid w:val="00703F00"/>
    <w:rsid w:val="00711203"/>
    <w:rsid w:val="007143C5"/>
    <w:rsid w:val="00714434"/>
    <w:rsid w:val="00715F77"/>
    <w:rsid w:val="007219B9"/>
    <w:rsid w:val="007236ED"/>
    <w:rsid w:val="00724028"/>
    <w:rsid w:val="00724D84"/>
    <w:rsid w:val="00725B54"/>
    <w:rsid w:val="00726BC3"/>
    <w:rsid w:val="0073276E"/>
    <w:rsid w:val="007477A2"/>
    <w:rsid w:val="00750898"/>
    <w:rsid w:val="00751470"/>
    <w:rsid w:val="00751722"/>
    <w:rsid w:val="007524D0"/>
    <w:rsid w:val="00752AC5"/>
    <w:rsid w:val="00757D70"/>
    <w:rsid w:val="007624CD"/>
    <w:rsid w:val="00766835"/>
    <w:rsid w:val="00774AD8"/>
    <w:rsid w:val="00774FD1"/>
    <w:rsid w:val="00777590"/>
    <w:rsid w:val="0078431C"/>
    <w:rsid w:val="00784772"/>
    <w:rsid w:val="00787D42"/>
    <w:rsid w:val="007918BD"/>
    <w:rsid w:val="00792E97"/>
    <w:rsid w:val="00796C9B"/>
    <w:rsid w:val="007A02FC"/>
    <w:rsid w:val="007A1B22"/>
    <w:rsid w:val="007B267B"/>
    <w:rsid w:val="007B50BD"/>
    <w:rsid w:val="007C220D"/>
    <w:rsid w:val="007C5FDF"/>
    <w:rsid w:val="007C713D"/>
    <w:rsid w:val="007D2B36"/>
    <w:rsid w:val="007D2CB2"/>
    <w:rsid w:val="007D340B"/>
    <w:rsid w:val="007D3FD1"/>
    <w:rsid w:val="007E03DD"/>
    <w:rsid w:val="007E3BC1"/>
    <w:rsid w:val="007F57B4"/>
    <w:rsid w:val="007F6D00"/>
    <w:rsid w:val="00801BBE"/>
    <w:rsid w:val="008031B4"/>
    <w:rsid w:val="0080700D"/>
    <w:rsid w:val="00811844"/>
    <w:rsid w:val="00817A85"/>
    <w:rsid w:val="008213C1"/>
    <w:rsid w:val="0082286E"/>
    <w:rsid w:val="008231CD"/>
    <w:rsid w:val="00824CBB"/>
    <w:rsid w:val="008271B5"/>
    <w:rsid w:val="00827457"/>
    <w:rsid w:val="00827C3F"/>
    <w:rsid w:val="00830741"/>
    <w:rsid w:val="00831A88"/>
    <w:rsid w:val="0083651C"/>
    <w:rsid w:val="00852B4E"/>
    <w:rsid w:val="008537D9"/>
    <w:rsid w:val="00860F77"/>
    <w:rsid w:val="008626B9"/>
    <w:rsid w:val="008655AE"/>
    <w:rsid w:val="008660BE"/>
    <w:rsid w:val="00866BD1"/>
    <w:rsid w:val="00867EF0"/>
    <w:rsid w:val="00887F37"/>
    <w:rsid w:val="00891AE8"/>
    <w:rsid w:val="00892E55"/>
    <w:rsid w:val="00893A2E"/>
    <w:rsid w:val="008B0895"/>
    <w:rsid w:val="008B37F7"/>
    <w:rsid w:val="008E1A4A"/>
    <w:rsid w:val="008E3F40"/>
    <w:rsid w:val="008E4585"/>
    <w:rsid w:val="008E50DF"/>
    <w:rsid w:val="008E5503"/>
    <w:rsid w:val="008F0CA6"/>
    <w:rsid w:val="008F50A2"/>
    <w:rsid w:val="0090095E"/>
    <w:rsid w:val="0090184C"/>
    <w:rsid w:val="00906389"/>
    <w:rsid w:val="0090754D"/>
    <w:rsid w:val="00907949"/>
    <w:rsid w:val="00907961"/>
    <w:rsid w:val="00911837"/>
    <w:rsid w:val="00911E94"/>
    <w:rsid w:val="009125AB"/>
    <w:rsid w:val="009152F1"/>
    <w:rsid w:val="00915624"/>
    <w:rsid w:val="0091647F"/>
    <w:rsid w:val="00920276"/>
    <w:rsid w:val="00920886"/>
    <w:rsid w:val="00920AB3"/>
    <w:rsid w:val="009314D4"/>
    <w:rsid w:val="0093413B"/>
    <w:rsid w:val="009554AF"/>
    <w:rsid w:val="009568AD"/>
    <w:rsid w:val="009602C9"/>
    <w:rsid w:val="0096110E"/>
    <w:rsid w:val="0096170C"/>
    <w:rsid w:val="00966478"/>
    <w:rsid w:val="00966705"/>
    <w:rsid w:val="0097133A"/>
    <w:rsid w:val="00984959"/>
    <w:rsid w:val="00993139"/>
    <w:rsid w:val="00995E86"/>
    <w:rsid w:val="00997FF6"/>
    <w:rsid w:val="009A588D"/>
    <w:rsid w:val="009B0654"/>
    <w:rsid w:val="009B5827"/>
    <w:rsid w:val="009B7A78"/>
    <w:rsid w:val="009C07F7"/>
    <w:rsid w:val="009C088E"/>
    <w:rsid w:val="009C1107"/>
    <w:rsid w:val="009C220F"/>
    <w:rsid w:val="009C2971"/>
    <w:rsid w:val="009C39CE"/>
    <w:rsid w:val="009C78A6"/>
    <w:rsid w:val="009D102A"/>
    <w:rsid w:val="009D24C2"/>
    <w:rsid w:val="009D4A1C"/>
    <w:rsid w:val="009E4B26"/>
    <w:rsid w:val="009F0A5F"/>
    <w:rsid w:val="009F156D"/>
    <w:rsid w:val="00A00757"/>
    <w:rsid w:val="00A036AC"/>
    <w:rsid w:val="00A107A1"/>
    <w:rsid w:val="00A14932"/>
    <w:rsid w:val="00A2183A"/>
    <w:rsid w:val="00A43570"/>
    <w:rsid w:val="00A55B7E"/>
    <w:rsid w:val="00A6755F"/>
    <w:rsid w:val="00A807FA"/>
    <w:rsid w:val="00A87C7B"/>
    <w:rsid w:val="00A90DD6"/>
    <w:rsid w:val="00AA1915"/>
    <w:rsid w:val="00AA4140"/>
    <w:rsid w:val="00AB0738"/>
    <w:rsid w:val="00AB1CE7"/>
    <w:rsid w:val="00AB3951"/>
    <w:rsid w:val="00AB5597"/>
    <w:rsid w:val="00AB6A71"/>
    <w:rsid w:val="00AC191C"/>
    <w:rsid w:val="00AC2628"/>
    <w:rsid w:val="00AD4CA7"/>
    <w:rsid w:val="00AD61A6"/>
    <w:rsid w:val="00AE20D7"/>
    <w:rsid w:val="00AE6864"/>
    <w:rsid w:val="00AE7DE5"/>
    <w:rsid w:val="00AF0EE6"/>
    <w:rsid w:val="00AF6D56"/>
    <w:rsid w:val="00AF7D2F"/>
    <w:rsid w:val="00B01486"/>
    <w:rsid w:val="00B116DB"/>
    <w:rsid w:val="00B1570B"/>
    <w:rsid w:val="00B15945"/>
    <w:rsid w:val="00B16835"/>
    <w:rsid w:val="00B16AF9"/>
    <w:rsid w:val="00B262FA"/>
    <w:rsid w:val="00B272A4"/>
    <w:rsid w:val="00B41565"/>
    <w:rsid w:val="00B4364F"/>
    <w:rsid w:val="00B43A04"/>
    <w:rsid w:val="00B45952"/>
    <w:rsid w:val="00B53AE6"/>
    <w:rsid w:val="00B55071"/>
    <w:rsid w:val="00B65FCD"/>
    <w:rsid w:val="00B81E01"/>
    <w:rsid w:val="00B83870"/>
    <w:rsid w:val="00B8772B"/>
    <w:rsid w:val="00B9194A"/>
    <w:rsid w:val="00B92779"/>
    <w:rsid w:val="00B957A0"/>
    <w:rsid w:val="00BA46C4"/>
    <w:rsid w:val="00BB432C"/>
    <w:rsid w:val="00BB439C"/>
    <w:rsid w:val="00BC067B"/>
    <w:rsid w:val="00BC23E3"/>
    <w:rsid w:val="00BC3919"/>
    <w:rsid w:val="00BC7E1B"/>
    <w:rsid w:val="00BD2D3C"/>
    <w:rsid w:val="00BD34C7"/>
    <w:rsid w:val="00BE0F82"/>
    <w:rsid w:val="00BE3991"/>
    <w:rsid w:val="00BF020C"/>
    <w:rsid w:val="00C026C1"/>
    <w:rsid w:val="00C03FFE"/>
    <w:rsid w:val="00C10215"/>
    <w:rsid w:val="00C11DFB"/>
    <w:rsid w:val="00C12C8B"/>
    <w:rsid w:val="00C13A68"/>
    <w:rsid w:val="00C1466C"/>
    <w:rsid w:val="00C17F42"/>
    <w:rsid w:val="00C20539"/>
    <w:rsid w:val="00C269BE"/>
    <w:rsid w:val="00C3136E"/>
    <w:rsid w:val="00C35853"/>
    <w:rsid w:val="00C40024"/>
    <w:rsid w:val="00C4251F"/>
    <w:rsid w:val="00C4314E"/>
    <w:rsid w:val="00C432F0"/>
    <w:rsid w:val="00C4487E"/>
    <w:rsid w:val="00C47EED"/>
    <w:rsid w:val="00C50F3D"/>
    <w:rsid w:val="00C5710C"/>
    <w:rsid w:val="00C601BC"/>
    <w:rsid w:val="00C625A2"/>
    <w:rsid w:val="00C67CD5"/>
    <w:rsid w:val="00C7404B"/>
    <w:rsid w:val="00C75948"/>
    <w:rsid w:val="00C770F8"/>
    <w:rsid w:val="00C7721E"/>
    <w:rsid w:val="00C77AA0"/>
    <w:rsid w:val="00C859DD"/>
    <w:rsid w:val="00C95320"/>
    <w:rsid w:val="00CA0202"/>
    <w:rsid w:val="00CC04EE"/>
    <w:rsid w:val="00CC152D"/>
    <w:rsid w:val="00CC5C6D"/>
    <w:rsid w:val="00CD0B58"/>
    <w:rsid w:val="00CE40DB"/>
    <w:rsid w:val="00CE61F9"/>
    <w:rsid w:val="00CF112B"/>
    <w:rsid w:val="00CF7C32"/>
    <w:rsid w:val="00D01FDF"/>
    <w:rsid w:val="00D02B2A"/>
    <w:rsid w:val="00D065B9"/>
    <w:rsid w:val="00D227E0"/>
    <w:rsid w:val="00D2371F"/>
    <w:rsid w:val="00D31A07"/>
    <w:rsid w:val="00D33F60"/>
    <w:rsid w:val="00D35DCA"/>
    <w:rsid w:val="00D44198"/>
    <w:rsid w:val="00D47635"/>
    <w:rsid w:val="00D533EA"/>
    <w:rsid w:val="00D57577"/>
    <w:rsid w:val="00D601A3"/>
    <w:rsid w:val="00D622C2"/>
    <w:rsid w:val="00D624B5"/>
    <w:rsid w:val="00D63D9C"/>
    <w:rsid w:val="00D6678D"/>
    <w:rsid w:val="00D71CB7"/>
    <w:rsid w:val="00D76F23"/>
    <w:rsid w:val="00D86597"/>
    <w:rsid w:val="00D94060"/>
    <w:rsid w:val="00D95834"/>
    <w:rsid w:val="00D97458"/>
    <w:rsid w:val="00DA0915"/>
    <w:rsid w:val="00DC02D5"/>
    <w:rsid w:val="00DC4311"/>
    <w:rsid w:val="00DD0D48"/>
    <w:rsid w:val="00DD0F7C"/>
    <w:rsid w:val="00DD1054"/>
    <w:rsid w:val="00DD62D3"/>
    <w:rsid w:val="00DD7871"/>
    <w:rsid w:val="00DF63BF"/>
    <w:rsid w:val="00E008D7"/>
    <w:rsid w:val="00E03249"/>
    <w:rsid w:val="00E113A6"/>
    <w:rsid w:val="00E12C18"/>
    <w:rsid w:val="00E142EB"/>
    <w:rsid w:val="00E147F3"/>
    <w:rsid w:val="00E2508D"/>
    <w:rsid w:val="00E256D1"/>
    <w:rsid w:val="00E30CA6"/>
    <w:rsid w:val="00E323DB"/>
    <w:rsid w:val="00E4061A"/>
    <w:rsid w:val="00E40723"/>
    <w:rsid w:val="00E42343"/>
    <w:rsid w:val="00E42CD0"/>
    <w:rsid w:val="00E455C1"/>
    <w:rsid w:val="00E72718"/>
    <w:rsid w:val="00E73161"/>
    <w:rsid w:val="00E7399C"/>
    <w:rsid w:val="00E74CC3"/>
    <w:rsid w:val="00E807BF"/>
    <w:rsid w:val="00E8385D"/>
    <w:rsid w:val="00E92B2E"/>
    <w:rsid w:val="00E93E93"/>
    <w:rsid w:val="00EA34E7"/>
    <w:rsid w:val="00EA6E62"/>
    <w:rsid w:val="00EB1FB2"/>
    <w:rsid w:val="00EB7170"/>
    <w:rsid w:val="00ED02E9"/>
    <w:rsid w:val="00ED0768"/>
    <w:rsid w:val="00ED08D0"/>
    <w:rsid w:val="00ED5CE6"/>
    <w:rsid w:val="00ED624E"/>
    <w:rsid w:val="00EE318C"/>
    <w:rsid w:val="00EF0971"/>
    <w:rsid w:val="00EF4406"/>
    <w:rsid w:val="00EF7031"/>
    <w:rsid w:val="00EF783B"/>
    <w:rsid w:val="00F00ACB"/>
    <w:rsid w:val="00F00B14"/>
    <w:rsid w:val="00F00D5E"/>
    <w:rsid w:val="00F04ACC"/>
    <w:rsid w:val="00F13EE8"/>
    <w:rsid w:val="00F145F6"/>
    <w:rsid w:val="00F1737A"/>
    <w:rsid w:val="00F1741E"/>
    <w:rsid w:val="00F25091"/>
    <w:rsid w:val="00F275C5"/>
    <w:rsid w:val="00F31173"/>
    <w:rsid w:val="00F345A0"/>
    <w:rsid w:val="00F422C3"/>
    <w:rsid w:val="00F44952"/>
    <w:rsid w:val="00F4531B"/>
    <w:rsid w:val="00F47B20"/>
    <w:rsid w:val="00F502FC"/>
    <w:rsid w:val="00F53BBB"/>
    <w:rsid w:val="00F730D4"/>
    <w:rsid w:val="00F80515"/>
    <w:rsid w:val="00F82219"/>
    <w:rsid w:val="00F8317B"/>
    <w:rsid w:val="00F83C55"/>
    <w:rsid w:val="00F86270"/>
    <w:rsid w:val="00F9527B"/>
    <w:rsid w:val="00FA1D93"/>
    <w:rsid w:val="00FA2B70"/>
    <w:rsid w:val="00FC3CC6"/>
    <w:rsid w:val="00FC49DD"/>
    <w:rsid w:val="00FC6AF8"/>
    <w:rsid w:val="00FD0088"/>
    <w:rsid w:val="00FD5D1B"/>
    <w:rsid w:val="00FE5D68"/>
    <w:rsid w:val="00FF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4647d"/>
    </o:shapedefaults>
    <o:shapelayout v:ext="edit">
      <o:idmap v:ext="edit" data="1"/>
    </o:shapelayout>
  </w:shapeDefaults>
  <w:decimalSymbol w:val="."/>
  <w:listSeparator w:val=","/>
  <w14:docId w14:val="7CE8EC1B"/>
  <w15:docId w15:val="{121AA154-BC66-4BEE-A530-7CF7A1E5F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Text"/>
    <w:qFormat/>
    <w:rsid w:val="00984959"/>
    <w:pPr>
      <w:tabs>
        <w:tab w:val="left" w:leader="underscore" w:pos="8647"/>
      </w:tabs>
      <w:spacing w:before="120" w:after="60"/>
      <w:ind w:right="51"/>
      <w:jc w:val="both"/>
    </w:pPr>
    <w:rPr>
      <w:rFonts w:ascii="Verdana" w:hAnsi="Verdana" w:cs="Arial"/>
      <w:sz w:val="18"/>
    </w:rPr>
  </w:style>
  <w:style w:type="paragraph" w:styleId="Ttulo1">
    <w:name w:val="heading 1"/>
    <w:basedOn w:val="Normal"/>
    <w:next w:val="Normal"/>
    <w:qFormat/>
    <w:rsid w:val="00920AB3"/>
    <w:pPr>
      <w:keepNext/>
      <w:numPr>
        <w:numId w:val="2"/>
      </w:numPr>
      <w:spacing w:before="520" w:after="240"/>
      <w:jc w:val="left"/>
      <w:outlineLvl w:val="0"/>
    </w:pPr>
    <w:rPr>
      <w:b/>
      <w:snapToGrid w:val="0"/>
      <w:color w:val="C00000" w:themeColor="text2"/>
      <w:sz w:val="24"/>
    </w:rPr>
  </w:style>
  <w:style w:type="paragraph" w:styleId="Ttulo2">
    <w:name w:val="heading 2"/>
    <w:basedOn w:val="Normal"/>
    <w:next w:val="Normal"/>
    <w:qFormat/>
    <w:rsid w:val="00920AB3"/>
    <w:pPr>
      <w:keepNext/>
      <w:numPr>
        <w:ilvl w:val="1"/>
        <w:numId w:val="2"/>
      </w:numPr>
      <w:tabs>
        <w:tab w:val="clear" w:pos="3260"/>
        <w:tab w:val="num" w:pos="568"/>
      </w:tabs>
      <w:spacing w:after="120"/>
      <w:ind w:left="568"/>
      <w:jc w:val="left"/>
      <w:outlineLvl w:val="1"/>
    </w:pPr>
    <w:rPr>
      <w:snapToGrid w:val="0"/>
      <w:color w:val="C00000" w:themeColor="text2"/>
      <w:sz w:val="24"/>
    </w:rPr>
  </w:style>
  <w:style w:type="paragraph" w:styleId="Ttulo3">
    <w:name w:val="heading 3"/>
    <w:basedOn w:val="Normal"/>
    <w:next w:val="Normal"/>
    <w:qFormat/>
    <w:rsid w:val="00920AB3"/>
    <w:pPr>
      <w:keepNext/>
      <w:numPr>
        <w:ilvl w:val="2"/>
        <w:numId w:val="2"/>
      </w:numPr>
      <w:spacing w:after="120" w:line="240" w:lineRule="atLeast"/>
      <w:jc w:val="left"/>
      <w:outlineLvl w:val="2"/>
    </w:pPr>
    <w:rPr>
      <w:color w:val="C00000" w:themeColor="text2"/>
    </w:rPr>
  </w:style>
  <w:style w:type="paragraph" w:styleId="Ttulo4">
    <w:name w:val="heading 4"/>
    <w:basedOn w:val="Normal"/>
    <w:next w:val="Normal"/>
    <w:qFormat/>
    <w:rsid w:val="00920AB3"/>
    <w:pPr>
      <w:keepNext/>
      <w:numPr>
        <w:ilvl w:val="3"/>
        <w:numId w:val="2"/>
      </w:numPr>
      <w:spacing w:after="120" w:line="240" w:lineRule="atLeast"/>
      <w:outlineLvl w:val="3"/>
    </w:pPr>
    <w:rPr>
      <w:snapToGrid w:val="0"/>
      <w:color w:val="C00000" w:themeColor="text2"/>
    </w:rPr>
  </w:style>
  <w:style w:type="paragraph" w:styleId="Ttulo5">
    <w:name w:val="heading 5"/>
    <w:basedOn w:val="Normal"/>
    <w:next w:val="Normal"/>
    <w:qFormat/>
    <w:rsid w:val="00920AB3"/>
    <w:pPr>
      <w:keepNext/>
      <w:numPr>
        <w:ilvl w:val="4"/>
        <w:numId w:val="2"/>
      </w:numPr>
      <w:spacing w:after="120" w:line="240" w:lineRule="atLeast"/>
      <w:outlineLvl w:val="4"/>
    </w:pPr>
    <w:rPr>
      <w:snapToGrid w:val="0"/>
      <w:color w:val="C00000" w:themeColor="text2"/>
    </w:rPr>
  </w:style>
  <w:style w:type="paragraph" w:styleId="Ttulo6">
    <w:name w:val="heading 6"/>
    <w:basedOn w:val="Normal"/>
    <w:next w:val="Normal"/>
    <w:qFormat/>
    <w:rsid w:val="00920AB3"/>
    <w:pPr>
      <w:keepNext/>
      <w:numPr>
        <w:ilvl w:val="5"/>
        <w:numId w:val="2"/>
      </w:numPr>
      <w:outlineLvl w:val="5"/>
    </w:pPr>
    <w:rPr>
      <w:i/>
      <w:color w:val="C00000" w:themeColor="text2"/>
      <w:szCs w:val="18"/>
    </w:rPr>
  </w:style>
  <w:style w:type="paragraph" w:styleId="Ttulo7">
    <w:name w:val="heading 7"/>
    <w:basedOn w:val="Normal"/>
    <w:next w:val="Normal"/>
    <w:qFormat/>
    <w:rsid w:val="00920AB3"/>
    <w:pPr>
      <w:keepNext/>
      <w:numPr>
        <w:ilvl w:val="6"/>
        <w:numId w:val="2"/>
      </w:numPr>
      <w:outlineLvl w:val="6"/>
    </w:pPr>
    <w:rPr>
      <w:color w:val="C00000" w:themeColor="text2"/>
      <w:szCs w:val="18"/>
    </w:rPr>
  </w:style>
  <w:style w:type="paragraph" w:styleId="Ttulo8">
    <w:name w:val="heading 8"/>
    <w:basedOn w:val="Normal"/>
    <w:next w:val="Normal"/>
    <w:qFormat/>
    <w:rsid w:val="00920AB3"/>
    <w:pPr>
      <w:keepNext/>
      <w:numPr>
        <w:ilvl w:val="7"/>
        <w:numId w:val="2"/>
      </w:numPr>
      <w:outlineLvl w:val="7"/>
    </w:pPr>
    <w:rPr>
      <w:i/>
      <w:color w:val="C00000" w:themeColor="text2"/>
      <w:szCs w:val="18"/>
    </w:rPr>
  </w:style>
  <w:style w:type="paragraph" w:styleId="Ttulo9">
    <w:name w:val="heading 9"/>
    <w:basedOn w:val="Normal"/>
    <w:next w:val="Normal"/>
    <w:qFormat/>
    <w:rsid w:val="00BD2D3C"/>
    <w:pPr>
      <w:keepNext/>
      <w:numPr>
        <w:ilvl w:val="8"/>
        <w:numId w:val="2"/>
      </w:numPr>
      <w:outlineLvl w:val="8"/>
    </w:pPr>
    <w:rPr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aliases w:val="026-Hyperlink,超级链接"/>
    <w:basedOn w:val="Fuentedeprrafopredeter"/>
    <w:uiPriority w:val="99"/>
    <w:rsid w:val="00F422C3"/>
    <w:rPr>
      <w:color w:val="0000FF"/>
      <w:u w:val="single"/>
    </w:rPr>
  </w:style>
  <w:style w:type="paragraph" w:customStyle="1" w:styleId="Firstbullet">
    <w:name w:val="First bullet"/>
    <w:basedOn w:val="Normal"/>
    <w:next w:val="Normal"/>
    <w:rsid w:val="0010238E"/>
    <w:pPr>
      <w:numPr>
        <w:numId w:val="1"/>
      </w:numPr>
      <w:tabs>
        <w:tab w:val="clear" w:pos="0"/>
        <w:tab w:val="left" w:pos="284"/>
      </w:tabs>
      <w:ind w:left="284" w:hanging="284"/>
    </w:pPr>
    <w:rPr>
      <w:snapToGrid w:val="0"/>
    </w:rPr>
  </w:style>
  <w:style w:type="table" w:styleId="Tablaconcuadrcula">
    <w:name w:val="Table Grid"/>
    <w:basedOn w:val="Tablanormal"/>
    <w:rsid w:val="006500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rsid w:val="001F44F3"/>
    <w:pPr>
      <w:tabs>
        <w:tab w:val="right" w:pos="8679"/>
      </w:tabs>
    </w:pPr>
    <w:rPr>
      <w:color w:val="44647D"/>
      <w:szCs w:val="18"/>
    </w:rPr>
  </w:style>
  <w:style w:type="paragraph" w:styleId="TDC1">
    <w:name w:val="toc 1"/>
    <w:basedOn w:val="Normal"/>
    <w:next w:val="Normal"/>
    <w:autoRedefine/>
    <w:uiPriority w:val="39"/>
    <w:rsid w:val="00AC191C"/>
    <w:pPr>
      <w:tabs>
        <w:tab w:val="left" w:pos="7938"/>
        <w:tab w:val="right" w:leader="underscore" w:pos="8679"/>
      </w:tabs>
      <w:spacing w:before="20" w:after="120"/>
      <w:ind w:left="601" w:right="1134" w:hanging="601"/>
    </w:pPr>
    <w:rPr>
      <w:b/>
      <w:noProof/>
      <w:sz w:val="20"/>
    </w:rPr>
  </w:style>
  <w:style w:type="paragraph" w:customStyle="1" w:styleId="1stCoverTittle">
    <w:name w:val="1st Cover Tittle"/>
    <w:basedOn w:val="Ttulo1"/>
    <w:rsid w:val="00473080"/>
    <w:pPr>
      <w:numPr>
        <w:numId w:val="0"/>
      </w:numPr>
      <w:spacing w:before="1700" w:after="200"/>
      <w:ind w:right="42"/>
      <w:jc w:val="center"/>
    </w:pPr>
    <w:rPr>
      <w:bCs/>
      <w:sz w:val="40"/>
    </w:rPr>
  </w:style>
  <w:style w:type="paragraph" w:customStyle="1" w:styleId="2ndCoverTittle">
    <w:name w:val="2nd Cover Tittle"/>
    <w:basedOn w:val="1stCoverTittle"/>
    <w:rsid w:val="00473080"/>
    <w:pPr>
      <w:spacing w:before="360"/>
    </w:pPr>
    <w:rPr>
      <w:b w:val="0"/>
      <w:sz w:val="36"/>
      <w:szCs w:val="36"/>
    </w:rPr>
  </w:style>
  <w:style w:type="paragraph" w:customStyle="1" w:styleId="CoverDate">
    <w:name w:val="Cover Date"/>
    <w:basedOn w:val="Normal"/>
    <w:rsid w:val="00473080"/>
    <w:pPr>
      <w:spacing w:before="360" w:after="200"/>
      <w:ind w:right="42"/>
      <w:jc w:val="center"/>
      <w:outlineLvl w:val="0"/>
    </w:pPr>
    <w:rPr>
      <w:bCs/>
      <w:snapToGrid w:val="0"/>
      <w:color w:val="808080" w:themeColor="background1" w:themeShade="80"/>
      <w:sz w:val="28"/>
    </w:rPr>
  </w:style>
  <w:style w:type="paragraph" w:customStyle="1" w:styleId="IndexTittle">
    <w:name w:val="Index Tittle"/>
    <w:basedOn w:val="Ttulo1"/>
    <w:rsid w:val="00473080"/>
    <w:pPr>
      <w:numPr>
        <w:numId w:val="0"/>
      </w:numPr>
      <w:spacing w:before="480" w:after="600" w:line="240" w:lineRule="atLeast"/>
    </w:pPr>
    <w:rPr>
      <w:b w:val="0"/>
      <w:bCs/>
      <w:sz w:val="36"/>
    </w:rPr>
  </w:style>
  <w:style w:type="paragraph" w:customStyle="1" w:styleId="TableTitle">
    <w:name w:val="Table Title"/>
    <w:basedOn w:val="Normal"/>
    <w:rsid w:val="00473080"/>
    <w:pPr>
      <w:ind w:left="33"/>
      <w:jc w:val="left"/>
    </w:pPr>
    <w:rPr>
      <w:b/>
      <w:color w:val="000000" w:themeColor="text1"/>
    </w:rPr>
  </w:style>
  <w:style w:type="paragraph" w:customStyle="1" w:styleId="TableText">
    <w:name w:val="Table Text"/>
    <w:basedOn w:val="Normal"/>
    <w:rsid w:val="00920AB3"/>
    <w:pPr>
      <w:jc w:val="left"/>
    </w:pPr>
    <w:rPr>
      <w:color w:val="808080" w:themeColor="background1" w:themeShade="80"/>
    </w:rPr>
  </w:style>
  <w:style w:type="paragraph" w:customStyle="1" w:styleId="TableFootnote">
    <w:name w:val="Table Footnote"/>
    <w:basedOn w:val="TableText"/>
    <w:rsid w:val="00AC191C"/>
    <w:pPr>
      <w:spacing w:before="80"/>
    </w:pPr>
    <w:rPr>
      <w:sz w:val="16"/>
      <w:szCs w:val="16"/>
    </w:rPr>
  </w:style>
  <w:style w:type="paragraph" w:styleId="TDC2">
    <w:name w:val="toc 2"/>
    <w:basedOn w:val="Normal"/>
    <w:next w:val="Normal"/>
    <w:autoRedefine/>
    <w:uiPriority w:val="39"/>
    <w:rsid w:val="00AC191C"/>
    <w:pPr>
      <w:tabs>
        <w:tab w:val="left" w:pos="7938"/>
        <w:tab w:val="right" w:leader="underscore" w:pos="8679"/>
      </w:tabs>
      <w:spacing w:after="120"/>
      <w:ind w:left="601" w:right="1134" w:hanging="601"/>
    </w:pPr>
  </w:style>
  <w:style w:type="paragraph" w:styleId="TDC3">
    <w:name w:val="toc 3"/>
    <w:basedOn w:val="Normal"/>
    <w:next w:val="Normal"/>
    <w:autoRedefine/>
    <w:uiPriority w:val="39"/>
    <w:rsid w:val="007D2CB2"/>
    <w:pPr>
      <w:tabs>
        <w:tab w:val="clear" w:pos="8647"/>
        <w:tab w:val="left" w:pos="7938"/>
      </w:tabs>
      <w:spacing w:after="120"/>
      <w:ind w:left="1440" w:right="609" w:hanging="831"/>
      <w:jc w:val="left"/>
    </w:pPr>
    <w:rPr>
      <w:noProof/>
    </w:rPr>
  </w:style>
  <w:style w:type="paragraph" w:styleId="Encabezado">
    <w:name w:val="header"/>
    <w:aliases w:val="header odd,header,Page Header"/>
    <w:basedOn w:val="Normal"/>
    <w:link w:val="EncabezadoCar"/>
    <w:rsid w:val="00310CAB"/>
    <w:pPr>
      <w:tabs>
        <w:tab w:val="clear" w:pos="8647"/>
        <w:tab w:val="center" w:pos="4320"/>
        <w:tab w:val="right" w:pos="8640"/>
      </w:tabs>
    </w:pPr>
    <w:rPr>
      <w:noProof/>
      <w:color w:val="44647D"/>
      <w:szCs w:val="24"/>
      <w:lang w:val="es-ES" w:eastAsia="es-ES"/>
    </w:rPr>
  </w:style>
  <w:style w:type="paragraph" w:styleId="Sangradetextonormal">
    <w:name w:val="Body Text Indent"/>
    <w:basedOn w:val="Normal"/>
    <w:rsid w:val="00827457"/>
    <w:pPr>
      <w:tabs>
        <w:tab w:val="left" w:pos="5245"/>
      </w:tabs>
      <w:spacing w:line="360" w:lineRule="auto"/>
      <w:ind w:left="567"/>
    </w:pPr>
  </w:style>
  <w:style w:type="paragraph" w:styleId="Descripcin">
    <w:name w:val="caption"/>
    <w:basedOn w:val="Normal"/>
    <w:next w:val="Normal"/>
    <w:qFormat/>
    <w:rsid w:val="00920AB3"/>
    <w:pPr>
      <w:keepNext/>
      <w:spacing w:after="120"/>
      <w:jc w:val="center"/>
    </w:pPr>
    <w:rPr>
      <w:b/>
      <w:color w:val="808080" w:themeColor="background1" w:themeShade="80"/>
      <w:sz w:val="20"/>
    </w:rPr>
  </w:style>
  <w:style w:type="paragraph" w:styleId="Tabladeilustraciones">
    <w:name w:val="table of figures"/>
    <w:basedOn w:val="Normal"/>
    <w:next w:val="Normal"/>
    <w:rsid w:val="00AB0738"/>
    <w:pPr>
      <w:tabs>
        <w:tab w:val="right" w:leader="underscore" w:pos="8693"/>
      </w:tabs>
      <w:spacing w:after="240"/>
      <w:ind w:right="1132"/>
      <w:jc w:val="left"/>
    </w:pPr>
    <w:rPr>
      <w:sz w:val="22"/>
    </w:rPr>
  </w:style>
  <w:style w:type="paragraph" w:customStyle="1" w:styleId="Secondbullet">
    <w:name w:val="Second bullet"/>
    <w:basedOn w:val="Normal"/>
    <w:rsid w:val="0010238E"/>
    <w:pPr>
      <w:numPr>
        <w:ilvl w:val="1"/>
        <w:numId w:val="1"/>
      </w:numPr>
      <w:tabs>
        <w:tab w:val="clear" w:pos="873"/>
        <w:tab w:val="left" w:pos="794"/>
      </w:tabs>
      <w:ind w:left="811" w:hanging="301"/>
    </w:pPr>
    <w:rPr>
      <w:snapToGrid w:val="0"/>
    </w:rPr>
  </w:style>
  <w:style w:type="paragraph" w:styleId="TtuloTDC">
    <w:name w:val="TOC Heading"/>
    <w:basedOn w:val="Ttulo1"/>
    <w:next w:val="Normal"/>
    <w:uiPriority w:val="39"/>
    <w:unhideWhenUsed/>
    <w:qFormat/>
    <w:rsid w:val="00984959"/>
    <w:pPr>
      <w:keepLines/>
      <w:numPr>
        <w:numId w:val="0"/>
      </w:numPr>
      <w:spacing w:before="240" w:after="0"/>
      <w:jc w:val="both"/>
      <w:outlineLvl w:val="9"/>
    </w:pPr>
    <w:rPr>
      <w:rFonts w:asciiTheme="majorHAnsi" w:eastAsiaTheme="majorEastAsia" w:hAnsiTheme="majorHAnsi" w:cstheme="majorBidi"/>
      <w:b w:val="0"/>
      <w:snapToGrid/>
      <w:color w:val="AEAAAA" w:themeColor="accent1" w:themeShade="BF"/>
      <w:sz w:val="32"/>
      <w:szCs w:val="32"/>
    </w:rPr>
  </w:style>
  <w:style w:type="character" w:customStyle="1" w:styleId="EncabezadoCar">
    <w:name w:val="Encabezado Car"/>
    <w:aliases w:val="header odd Car,header Car,Page Header Car"/>
    <w:basedOn w:val="Fuentedeprrafopredeter"/>
    <w:link w:val="Encabezado"/>
    <w:rsid w:val="00286BCD"/>
    <w:rPr>
      <w:rFonts w:ascii="Verdana" w:hAnsi="Verdana" w:cs="Arial"/>
      <w:noProof/>
      <w:color w:val="44647D"/>
      <w:sz w:val="18"/>
      <w:szCs w:val="24"/>
      <w:lang w:val="es-ES" w:eastAsia="es-ES"/>
    </w:rPr>
  </w:style>
  <w:style w:type="paragraph" w:styleId="Textodeglobo">
    <w:name w:val="Balloon Text"/>
    <w:basedOn w:val="Normal"/>
    <w:link w:val="TextodegloboCar"/>
    <w:semiHidden/>
    <w:unhideWhenUsed/>
    <w:rsid w:val="006F42D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6F42D3"/>
    <w:rPr>
      <w:rFonts w:ascii="Tahoma" w:hAnsi="Tahoma" w:cs="Tahoma"/>
      <w:sz w:val="16"/>
      <w:szCs w:val="16"/>
    </w:rPr>
  </w:style>
  <w:style w:type="paragraph" w:customStyle="1" w:styleId="TableDescription">
    <w:name w:val="Table Description"/>
    <w:basedOn w:val="Normal"/>
    <w:rsid w:val="001E4F0D"/>
    <w:pPr>
      <w:keepNext/>
      <w:tabs>
        <w:tab w:val="clear" w:pos="8647"/>
        <w:tab w:val="left" w:pos="8435"/>
      </w:tabs>
      <w:spacing w:before="60"/>
      <w:ind w:right="0"/>
      <w:jc w:val="left"/>
    </w:pPr>
    <w:rPr>
      <w:rFonts w:ascii="Arial" w:hAnsi="Arial" w:cs="Times New Roman"/>
      <w:b/>
      <w:smallCaps/>
      <w:color w:val="FFFFF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8431C"/>
    <w:pPr>
      <w:tabs>
        <w:tab w:val="clear" w:pos="8647"/>
      </w:tabs>
      <w:spacing w:before="100" w:beforeAutospacing="1" w:after="100" w:afterAutospacing="1"/>
      <w:ind w:right="0"/>
      <w:jc w:val="left"/>
    </w:pPr>
    <w:rPr>
      <w:rFonts w:ascii="Times New Roman" w:eastAsiaTheme="minorEastAsia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yu\Desktop\Delta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ltan Template">
      <a:dk1>
        <a:sysClr val="windowText" lastClr="000000"/>
      </a:dk1>
      <a:lt1>
        <a:sysClr val="window" lastClr="FFFFFF"/>
      </a:lt1>
      <a:dk2>
        <a:srgbClr val="C00000"/>
      </a:dk2>
      <a:lt2>
        <a:srgbClr val="A5A5A5"/>
      </a:lt2>
      <a:accent1>
        <a:srgbClr val="E7E6E6"/>
      </a:accent1>
      <a:accent2>
        <a:srgbClr val="D0CECE"/>
      </a:accent2>
      <a:accent3>
        <a:srgbClr val="A5A5A5"/>
      </a:accent3>
      <a:accent4>
        <a:srgbClr val="696565"/>
      </a:accent4>
      <a:accent5>
        <a:srgbClr val="343232"/>
      </a:accent5>
      <a:accent6>
        <a:srgbClr val="394049"/>
      </a:accent6>
      <a:hlink>
        <a:srgbClr val="323F4F"/>
      </a:hlink>
      <a:folHlink>
        <a:srgbClr val="8496B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D8E0E9AC93E943B828D4F7EAF3F77A" ma:contentTypeVersion="11" ma:contentTypeDescription="Create a new document." ma:contentTypeScope="" ma:versionID="2bc4a2f40aa509d18931c42f39e16d9f">
  <xsd:schema xmlns:xsd="http://www.w3.org/2001/XMLSchema" xmlns:xs="http://www.w3.org/2001/XMLSchema" xmlns:p="http://schemas.microsoft.com/office/2006/metadata/properties" xmlns:ns3="76fe7844-e612-4ea9-8652-496d67fe1cda" xmlns:ns4="3deebbe8-b619-4e5d-9257-f3c5acba3493" targetNamespace="http://schemas.microsoft.com/office/2006/metadata/properties" ma:root="true" ma:fieldsID="97898592bd822ab5d65185218a7a1fd1" ns3:_="" ns4:_="">
    <xsd:import namespace="76fe7844-e612-4ea9-8652-496d67fe1cda"/>
    <xsd:import namespace="3deebbe8-b619-4e5d-9257-f3c5acba34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e7844-e612-4ea9-8652-496d67fe1cd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eebbe8-b619-4e5d-9257-f3c5acba34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A0741395-C7AC-41CE-A63D-114E96F9CD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e7844-e612-4ea9-8652-496d67fe1cda"/>
    <ds:schemaRef ds:uri="3deebbe8-b619-4e5d-9257-f3c5acba34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121DD3-CE5A-44D9-A963-C32058C682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F76B3B-654B-4CEA-9798-29CF8B6B0BD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AD8C9B-4758-4BE1-B720-0ADFD422ABEE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Delta Word Template</Template>
  <TotalTime>7</TotalTime>
  <Pages>9</Pages>
  <Words>465</Words>
  <Characters>2563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Delta Word Template</vt:lpstr>
      <vt:lpstr>Delta Word Template</vt:lpstr>
    </vt:vector>
  </TitlesOfParts>
  <Company>Delta Partners</Company>
  <LinksUpToDate>false</LinksUpToDate>
  <CharactersWithSpaces>3022</CharactersWithSpaces>
  <SharedDoc>false</SharedDoc>
  <HLinks>
    <vt:vector size="36" baseType="variant"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_Toc207610480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_Toc156791298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_Toc156791297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_Toc156791296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_Toc156791295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_Toc156791294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Delta Word Template</dc:title>
  <dc:subject/>
  <dc:creator>Nancy Yu</dc:creator>
  <cp:keywords/>
  <dc:description/>
  <cp:lastModifiedBy>Olga Nohemy Herrera Nava</cp:lastModifiedBy>
  <cp:revision>4</cp:revision>
  <cp:lastPrinted>2008-08-27T13:07:00Z</cp:lastPrinted>
  <dcterms:created xsi:type="dcterms:W3CDTF">2021-01-11T07:09:00Z</dcterms:created>
  <dcterms:modified xsi:type="dcterms:W3CDTF">2021-01-15T06:13:00Z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0x010100C8D8E0E9AC93E943B828D4F7EAF3F77A</vt:lpwstr>
  </property>
  <property fmtid="{D5CDD505-2E9C-101B-9397-08002B2CF9AE}" pid="3" name="Name Of document">
    <vt:lpwstr>Delta Word Template</vt:lpwstr>
  </property>
  <property fmtid="{D5CDD505-2E9C-101B-9397-08002B2CF9AE}" pid="4" name="Order">
    <vt:r8>12000</vt:r8>
  </property>
  <property fmtid="{D5CDD505-2E9C-101B-9397-08002B2CF9AE}" pid="5" name="_2015_ms_pID_725343">
    <vt:lpwstr>(2)WBQ7BFwMmu93c6iOIBbDZCjAjvFrH0e12EIziU2Fon8jVqjAi1zDuhm0UPDa0Qn/1wcR86gZ
oQ2WxX5hK4Ek56XHU6u51GHRwLaMWhLPjDIPLwt+4WSIytGh7Wjtm+UVsnUzjFbwe91mwyQm
xTynl6oqifyRPXH6qtD1V0qAuCsaYBMad2wT7C17lVtWYXv5gEc7Kdls1aJ2gcjwGq9FQtxD
hr7aqkNhCFw3hyh/yV</vt:lpwstr>
  </property>
  <property fmtid="{D5CDD505-2E9C-101B-9397-08002B2CF9AE}" pid="6" name="_2015_ms_pID_7253431">
    <vt:lpwstr>PWlz9tpxg2EcD2f62Q6lsFNZ7NaKRdoIdCDU04ZjRNDnDm774A5u3E
iFAdt5nwariUjCtfVvQg8ZW4yRoxAUaoijQy2l/BySCX2rlMG7ME6xAO7Vp7wTDxd46KCo8t
x1CUhoYdaeZ7dzKQ+1OC5UyShIyq0aoLDdEVUrO6QCik9rfD6Hxfe8/xIMOX+l6JK4s=</vt:lpwstr>
  </property>
</Properties>
</file>